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30ADCCDF" w:rsidR="00A36F65" w:rsidRPr="0047553A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035B9E">
        <w:t>2</w:t>
      </w:r>
      <w:r w:rsidR="0047553A">
        <w:t>1</w:t>
      </w:r>
      <w:r>
        <w:br/>
      </w:r>
      <w:r w:rsidR="00664942" w:rsidRPr="00664942">
        <w:t xml:space="preserve">Разработка утилиты </w:t>
      </w:r>
      <w:r w:rsidR="0047553A">
        <w:t>Системный монитор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3C84F442" w:rsidR="001A189A" w:rsidRPr="001A189A" w:rsidRDefault="00664942" w:rsidP="001A189A">
      <w:pPr>
        <w:pStyle w:val="2"/>
      </w:pPr>
      <w:r w:rsidRPr="00664942">
        <w:t>Научиться получать и отображать информацию о</w:t>
      </w:r>
      <w:r w:rsidR="00F73E9A">
        <w:t xml:space="preserve">б оборудовании системы </w:t>
      </w:r>
      <w:r w:rsidRPr="00664942">
        <w:t>в приложениях на C#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66EAA287" w:rsidR="00A36F65" w:rsidRDefault="00751708" w:rsidP="00A36F65">
      <w:pPr>
        <w:pStyle w:val="2"/>
      </w:pPr>
      <w:r w:rsidRPr="00751708">
        <w:t>Гуриков, С. Р. Введение в программирование на языке Visual C# : учебное пособие / С. Р. Гуриков. – Москва : ФОРУМ : ИНФРА-М, 2020. – 447 с. – URL: https://znanium.com/catalog/product/1092167. – Текст: электронный. – п.11.1</w:t>
      </w:r>
      <w:r w:rsidR="00A36F65">
        <w:t>.</w:t>
      </w:r>
    </w:p>
    <w:p w14:paraId="03427DAC" w14:textId="5487BA0F" w:rsidR="00AA72FD" w:rsidRPr="00BA0D01" w:rsidRDefault="00AA72FD" w:rsidP="00A36F65">
      <w:pPr>
        <w:pStyle w:val="2"/>
      </w:pPr>
      <w:r w:rsidRPr="00AA72FD">
        <w:t>Поставщики</w:t>
      </w:r>
      <w:r w:rsidRPr="00BA0D01">
        <w:t xml:space="preserve"> </w:t>
      </w:r>
      <w:r w:rsidRPr="00BA0D01">
        <w:rPr>
          <w:lang w:val="en-US"/>
        </w:rPr>
        <w:t>WMI</w:t>
      </w:r>
      <w:r w:rsidRPr="00BA0D01">
        <w:t xml:space="preserve"> </w:t>
      </w:r>
      <w:r w:rsidRPr="00BA0D01">
        <w:rPr>
          <w:lang w:val="en-US"/>
        </w:rPr>
        <w:t>CIMWin</w:t>
      </w:r>
      <w:r w:rsidRPr="00BA0D01">
        <w:t xml:space="preserve">32 / </w:t>
      </w:r>
      <w:r>
        <w:rPr>
          <w:lang w:val="en-US"/>
        </w:rPr>
        <w:t>Microsoft</w:t>
      </w:r>
      <w:r w:rsidR="00BA0D01" w:rsidRPr="00BA0D01">
        <w:t xml:space="preserve"> </w:t>
      </w:r>
      <w:r w:rsidR="00BA0D01">
        <w:rPr>
          <w:lang w:val="en-US"/>
        </w:rPr>
        <w:t>Learn</w:t>
      </w:r>
      <w:r w:rsidR="00BA0D01" w:rsidRPr="00BA0D01">
        <w:t xml:space="preserve"> – </w:t>
      </w:r>
      <w:r w:rsidR="00BA0D01" w:rsidRPr="00BA0D01">
        <w:rPr>
          <w:lang w:val="en-US"/>
        </w:rPr>
        <w:t>URL</w:t>
      </w:r>
      <w:r w:rsidR="00BA0D01" w:rsidRPr="00BA0D01">
        <w:t xml:space="preserve">: </w:t>
      </w:r>
      <w:hyperlink r:id="rId7" w:history="1">
        <w:r w:rsidR="00BA0D01" w:rsidRPr="006F65CC">
          <w:rPr>
            <w:rStyle w:val="af3"/>
            <w:lang w:val="en-US"/>
          </w:rPr>
          <w:t>https</w:t>
        </w:r>
        <w:r w:rsidR="00BA0D01" w:rsidRPr="006F65CC">
          <w:rPr>
            <w:rStyle w:val="af3"/>
          </w:rPr>
          <w:t>://</w:t>
        </w:r>
        <w:r w:rsidR="00BA0D01" w:rsidRPr="006F65CC">
          <w:rPr>
            <w:rStyle w:val="af3"/>
            <w:lang w:val="en-US"/>
          </w:rPr>
          <w:t>learn</w:t>
        </w:r>
        <w:r w:rsidR="00BA0D01" w:rsidRPr="006F65CC">
          <w:rPr>
            <w:rStyle w:val="af3"/>
          </w:rPr>
          <w:t>.</w:t>
        </w:r>
        <w:r w:rsidR="00BA0D01" w:rsidRPr="006F65CC">
          <w:rPr>
            <w:rStyle w:val="af3"/>
            <w:lang w:val="en-US"/>
          </w:rPr>
          <w:t>microsoft</w:t>
        </w:r>
        <w:r w:rsidR="00BA0D01" w:rsidRPr="006F65CC">
          <w:rPr>
            <w:rStyle w:val="af3"/>
          </w:rPr>
          <w:t>.</w:t>
        </w:r>
        <w:r w:rsidR="00BA0D01" w:rsidRPr="006F65CC">
          <w:rPr>
            <w:rStyle w:val="af3"/>
            <w:lang w:val="en-US"/>
          </w:rPr>
          <w:t>com</w:t>
        </w:r>
        <w:r w:rsidR="00BA0D01" w:rsidRPr="006F65CC">
          <w:rPr>
            <w:rStyle w:val="af3"/>
          </w:rPr>
          <w:t>/</w:t>
        </w:r>
        <w:r w:rsidR="00BA0D01" w:rsidRPr="006F65CC">
          <w:rPr>
            <w:rStyle w:val="af3"/>
            <w:lang w:val="en-US"/>
          </w:rPr>
          <w:t>ru</w:t>
        </w:r>
        <w:r w:rsidR="00BA0D01" w:rsidRPr="006F65CC">
          <w:rPr>
            <w:rStyle w:val="af3"/>
          </w:rPr>
          <w:t>-</w:t>
        </w:r>
        <w:r w:rsidR="00BA0D01" w:rsidRPr="006F65CC">
          <w:rPr>
            <w:rStyle w:val="af3"/>
            <w:lang w:val="en-US"/>
          </w:rPr>
          <w:t>ru</w:t>
        </w:r>
        <w:r w:rsidR="00BA0D01" w:rsidRPr="006F65CC">
          <w:rPr>
            <w:rStyle w:val="af3"/>
          </w:rPr>
          <w:t>/</w:t>
        </w:r>
        <w:r w:rsidR="00BA0D01" w:rsidRPr="006F65CC">
          <w:rPr>
            <w:rStyle w:val="af3"/>
            <w:lang w:val="en-US"/>
          </w:rPr>
          <w:t>windows</w:t>
        </w:r>
        <w:r w:rsidR="00BA0D01" w:rsidRPr="006F65CC">
          <w:rPr>
            <w:rStyle w:val="af3"/>
          </w:rPr>
          <w:t>/</w:t>
        </w:r>
        <w:r w:rsidR="00BA0D01" w:rsidRPr="006F65CC">
          <w:rPr>
            <w:rStyle w:val="af3"/>
            <w:lang w:val="en-US"/>
          </w:rPr>
          <w:t>win</w:t>
        </w:r>
        <w:r w:rsidR="00BA0D01" w:rsidRPr="006F65CC">
          <w:rPr>
            <w:rStyle w:val="af3"/>
          </w:rPr>
          <w:t>32/</w:t>
        </w:r>
        <w:r w:rsidR="00BA0D01" w:rsidRPr="006F65CC">
          <w:rPr>
            <w:rStyle w:val="af3"/>
            <w:lang w:val="en-US"/>
          </w:rPr>
          <w:t>cimwin</w:t>
        </w:r>
        <w:r w:rsidR="00BA0D01" w:rsidRPr="006F65CC">
          <w:rPr>
            <w:rStyle w:val="af3"/>
          </w:rPr>
          <w:t>32</w:t>
        </w:r>
        <w:r w:rsidR="00BA0D01" w:rsidRPr="006F65CC">
          <w:rPr>
            <w:rStyle w:val="af3"/>
            <w:lang w:val="en-US"/>
          </w:rPr>
          <w:t>prov</w:t>
        </w:r>
        <w:r w:rsidR="00BA0D01" w:rsidRPr="006F65CC">
          <w:rPr>
            <w:rStyle w:val="af3"/>
          </w:rPr>
          <w:t>/</w:t>
        </w:r>
        <w:r w:rsidR="00BA0D01" w:rsidRPr="006F65CC">
          <w:rPr>
            <w:rStyle w:val="af3"/>
            <w:lang w:val="en-US"/>
          </w:rPr>
          <w:t>cimwin</w:t>
        </w:r>
        <w:r w:rsidR="00BA0D01" w:rsidRPr="006F65CC">
          <w:rPr>
            <w:rStyle w:val="af3"/>
          </w:rPr>
          <w:t>32-</w:t>
        </w:r>
        <w:r w:rsidR="00BA0D01" w:rsidRPr="006F65CC">
          <w:rPr>
            <w:rStyle w:val="af3"/>
            <w:lang w:val="en-US"/>
          </w:rPr>
          <w:t>wmi</w:t>
        </w:r>
        <w:r w:rsidR="00BA0D01" w:rsidRPr="006F65CC">
          <w:rPr>
            <w:rStyle w:val="af3"/>
          </w:rPr>
          <w:t>-</w:t>
        </w:r>
        <w:r w:rsidR="00BA0D01" w:rsidRPr="006F65CC">
          <w:rPr>
            <w:rStyle w:val="af3"/>
            <w:lang w:val="en-US"/>
          </w:rPr>
          <w:t>providers</w:t>
        </w:r>
      </w:hyperlink>
      <w:r w:rsidR="00BA0D01" w:rsidRPr="00BA0D01">
        <w:t xml:space="preserve">. </w:t>
      </w:r>
      <w:r w:rsidR="00BA0D01" w:rsidRPr="00751708">
        <w:t>– Текст: электронный.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69E75FC0" w14:textId="3DD81E4F" w:rsidR="00100F19" w:rsidRDefault="00F324B5" w:rsidP="00751708">
      <w:pPr>
        <w:pStyle w:val="2"/>
      </w:pPr>
      <w:r>
        <w:t>Отображение информации об оборудовании</w:t>
      </w:r>
    </w:p>
    <w:p w14:paraId="4451855D" w14:textId="4AECB820" w:rsidR="00F324B5" w:rsidRDefault="00F324B5" w:rsidP="00D63E5D">
      <w:pPr>
        <w:pStyle w:val="2"/>
        <w:numPr>
          <w:ilvl w:val="2"/>
          <w:numId w:val="6"/>
        </w:numPr>
      </w:pPr>
      <w:r w:rsidRPr="00751708">
        <w:t>Создать оконное приложение</w:t>
      </w:r>
      <w:r w:rsidR="00384CA9">
        <w:t xml:space="preserve">, все основное пространство которого занимает элемент </w:t>
      </w:r>
      <w:r w:rsidR="00384CA9">
        <w:rPr>
          <w:lang w:val="en-US"/>
        </w:rPr>
        <w:t>TabControl</w:t>
      </w:r>
      <w:r w:rsidRPr="00751708">
        <w:t xml:space="preserve"> </w:t>
      </w:r>
    </w:p>
    <w:p w14:paraId="45A799A7" w14:textId="5D510974" w:rsidR="002B0EE1" w:rsidRDefault="009621FD" w:rsidP="002B0EE1">
      <w:pPr>
        <w:pStyle w:val="2"/>
        <w:numPr>
          <w:ilvl w:val="2"/>
          <w:numId w:val="6"/>
        </w:numPr>
      </w:pPr>
      <w:r>
        <w:t>При</w:t>
      </w:r>
      <w:r w:rsidRPr="002B0EE1">
        <w:t xml:space="preserve"> </w:t>
      </w:r>
      <w:r>
        <w:t>помощи</w:t>
      </w:r>
      <w:r w:rsidRPr="002B0EE1">
        <w:t xml:space="preserve"> </w:t>
      </w:r>
      <w:r w:rsidRPr="002B0EE1">
        <w:rPr>
          <w:lang w:val="en-US"/>
        </w:rPr>
        <w:t>ManagementObjectSearcher </w:t>
      </w:r>
      <w:r w:rsidR="002B0EE1">
        <w:t>вывести</w:t>
      </w:r>
      <w:r w:rsidR="002B0EE1" w:rsidRPr="002B0EE1">
        <w:t xml:space="preserve"> </w:t>
      </w:r>
      <w:r w:rsidR="002B0EE1">
        <w:t>на отдельные вкладки с соответствующими названиями информацию о:</w:t>
      </w:r>
    </w:p>
    <w:p w14:paraId="45485FE9" w14:textId="76B42C24" w:rsidR="002B0EE1" w:rsidRDefault="00EC173E" w:rsidP="002B0EE1">
      <w:pPr>
        <w:pStyle w:val="a"/>
      </w:pPr>
      <w:r>
        <w:t>Процессоре</w:t>
      </w:r>
      <w:r w:rsidR="00A50D6B">
        <w:t xml:space="preserve"> (</w:t>
      </w:r>
      <w:r w:rsidR="00A50D6B" w:rsidRPr="00A50D6B">
        <w:t>Win32_Processor</w:t>
      </w:r>
      <w:r w:rsidR="00A50D6B">
        <w:t>)</w:t>
      </w:r>
    </w:p>
    <w:p w14:paraId="3D543F7B" w14:textId="2FB03A84" w:rsidR="00EC173E" w:rsidRDefault="00EC173E" w:rsidP="002B0EE1">
      <w:pPr>
        <w:pStyle w:val="a"/>
      </w:pPr>
      <w:r>
        <w:t>Видеокарте</w:t>
      </w:r>
      <w:r w:rsidR="004A19C9">
        <w:t xml:space="preserve"> (</w:t>
      </w:r>
      <w:r w:rsidR="004A19C9" w:rsidRPr="004A19C9">
        <w:t>Win32_VideoController</w:t>
      </w:r>
      <w:r w:rsidR="004A19C9">
        <w:t>)</w:t>
      </w:r>
    </w:p>
    <w:p w14:paraId="6763F2A5" w14:textId="0C5AFF0A" w:rsidR="00EC173E" w:rsidRDefault="00EC173E" w:rsidP="002B0EE1">
      <w:pPr>
        <w:pStyle w:val="a"/>
      </w:pPr>
      <w:r>
        <w:t>Материнской плате</w:t>
      </w:r>
      <w:r w:rsidR="00FE1B89">
        <w:t xml:space="preserve"> (</w:t>
      </w:r>
      <w:r w:rsidR="00FE1B89" w:rsidRPr="00FE1B89">
        <w:t>Win32_MotherboardDevice</w:t>
      </w:r>
      <w:r w:rsidR="00FE1B89">
        <w:t>)</w:t>
      </w:r>
    </w:p>
    <w:p w14:paraId="27DEFC64" w14:textId="3945A0F8" w:rsidR="00A8225D" w:rsidRDefault="00A8225D" w:rsidP="002B0EE1">
      <w:pPr>
        <w:pStyle w:val="a"/>
      </w:pPr>
      <w:r>
        <w:t>Физических дисках</w:t>
      </w:r>
      <w:r w:rsidR="00D545F0">
        <w:t xml:space="preserve"> (</w:t>
      </w:r>
      <w:r w:rsidR="00D545F0" w:rsidRPr="00D545F0">
        <w:t>Win32_DiskDrive</w:t>
      </w:r>
      <w:r w:rsidR="00D545F0">
        <w:t>)</w:t>
      </w:r>
    </w:p>
    <w:p w14:paraId="531141BE" w14:textId="312B9751" w:rsidR="00800D32" w:rsidRPr="009C75C8" w:rsidRDefault="00700EDA" w:rsidP="002B0EE1">
      <w:pPr>
        <w:pStyle w:val="a"/>
      </w:pPr>
      <w:r>
        <w:t>Операционной системе</w:t>
      </w:r>
      <w:r w:rsidR="001C6E36">
        <w:t xml:space="preserve"> (</w:t>
      </w:r>
      <w:r w:rsidR="001C6E36" w:rsidRPr="001C6E36">
        <w:t>Win32_OperatingSystem</w:t>
      </w:r>
      <w:r w:rsidR="001C6E36">
        <w:t>)</w:t>
      </w:r>
    </w:p>
    <w:p w14:paraId="6CA6D7B5" w14:textId="4D972884" w:rsidR="009C75C8" w:rsidRDefault="009C75C8" w:rsidP="009C75C8">
      <w:r>
        <w:t xml:space="preserve">О каждом устройстве отображать не менее </w:t>
      </w:r>
      <w:r w:rsidR="0033373F">
        <w:t>3 основных</w:t>
      </w:r>
      <w:r>
        <w:t xml:space="preserve"> свойств</w:t>
      </w:r>
      <w:r w:rsidR="0086208E">
        <w:t xml:space="preserve">, для всех вкладок учитывать ситуацию, при которой </w:t>
      </w:r>
      <w:r w:rsidR="009054DC">
        <w:t>требуется отобразить сразу несколько устройств одного типа.</w:t>
      </w:r>
    </w:p>
    <w:p w14:paraId="78D07C88" w14:textId="77777777" w:rsidR="003C52E8" w:rsidRPr="003919C8" w:rsidRDefault="003C52E8" w:rsidP="003C52E8">
      <w:pPr>
        <w:pStyle w:val="2"/>
        <w:numPr>
          <w:ilvl w:val="1"/>
          <w:numId w:val="1"/>
        </w:numPr>
        <w:ind w:left="0"/>
      </w:pPr>
      <w:r>
        <w:t>Отображение информации о сетевых интерфейсах</w:t>
      </w:r>
    </w:p>
    <w:p w14:paraId="5D148F76" w14:textId="5767249B" w:rsidR="003C52E8" w:rsidRPr="009C75C8" w:rsidRDefault="003C52E8" w:rsidP="003C52E8">
      <w:pPr>
        <w:pStyle w:val="2"/>
        <w:numPr>
          <w:ilvl w:val="2"/>
          <w:numId w:val="1"/>
        </w:numPr>
      </w:pPr>
      <w:r>
        <w:t>Добавить в приложение вкладку «</w:t>
      </w:r>
      <w:r>
        <w:t>Сеть</w:t>
      </w:r>
      <w:r>
        <w:t>»</w:t>
      </w:r>
      <w:r>
        <w:t xml:space="preserve"> и отобразить в ней информацию о сетевых адаптерах при помощи </w:t>
      </w:r>
      <w:r w:rsidRPr="003C52E8">
        <w:t>NetworkInterface</w:t>
      </w:r>
      <w:r>
        <w:t>.</w:t>
      </w:r>
    </w:p>
    <w:p w14:paraId="29C6E084" w14:textId="604C4B08" w:rsidR="00751708" w:rsidRPr="00BC1D16" w:rsidRDefault="00751708" w:rsidP="00751708">
      <w:pPr>
        <w:pStyle w:val="2"/>
      </w:pPr>
      <w:r w:rsidRPr="00751708">
        <w:t>Отображение информации о</w:t>
      </w:r>
      <w:r w:rsidR="00C8728E">
        <w:t>б</w:t>
      </w:r>
      <w:r w:rsidRPr="00751708">
        <w:t xml:space="preserve"> </w:t>
      </w:r>
      <w:r w:rsidR="00C81F0F">
        <w:t>установленных программах</w:t>
      </w:r>
      <w:r w:rsidRPr="00751708">
        <w:t xml:space="preserve"> </w:t>
      </w:r>
    </w:p>
    <w:p w14:paraId="08197FBC" w14:textId="36611AE7" w:rsidR="00BC1D16" w:rsidRDefault="00BC1D16" w:rsidP="00BC1D16">
      <w:pPr>
        <w:pStyle w:val="2"/>
        <w:numPr>
          <w:ilvl w:val="2"/>
          <w:numId w:val="6"/>
        </w:numPr>
      </w:pPr>
      <w:r>
        <w:t>Добавить в приложение вкладку «Установленные программы»</w:t>
      </w:r>
    </w:p>
    <w:p w14:paraId="168B026E" w14:textId="6DF25CEA" w:rsidR="007A6885" w:rsidRDefault="007A6885" w:rsidP="00BC1D16">
      <w:pPr>
        <w:pStyle w:val="2"/>
        <w:numPr>
          <w:ilvl w:val="2"/>
          <w:numId w:val="6"/>
        </w:numPr>
      </w:pPr>
      <w:r>
        <w:t>Во вкладке отображать список всех установленных программ</w:t>
      </w:r>
    </w:p>
    <w:p w14:paraId="0210E056" w14:textId="5F58D812" w:rsidR="00184A07" w:rsidRDefault="00184A07" w:rsidP="00184A07">
      <w:r>
        <w:t xml:space="preserve">Для получения списка программ необходимо </w:t>
      </w:r>
      <w:r w:rsidR="00CE2D6E">
        <w:t xml:space="preserve">получить значение подключа </w:t>
      </w:r>
      <w:r w:rsidR="00CE2D6E">
        <w:rPr>
          <w:lang w:val="en-US"/>
        </w:rPr>
        <w:t>DisplayName</w:t>
      </w:r>
      <w:r w:rsidR="00CE2D6E" w:rsidRPr="00CE2D6E">
        <w:t xml:space="preserve"> </w:t>
      </w:r>
      <w:r w:rsidR="00CE2D6E">
        <w:t>для всех подключей в</w:t>
      </w:r>
      <w:r w:rsidR="009B4DAE">
        <w:t xml:space="preserve"> ключах</w:t>
      </w:r>
      <w:r w:rsidR="00CE2D6E">
        <w:t xml:space="preserve"> </w:t>
      </w:r>
    </w:p>
    <w:p w14:paraId="2DCBCF09" w14:textId="5B2C8656" w:rsidR="00CE2D6E" w:rsidRPr="00CF5C4F" w:rsidRDefault="00CE2D6E" w:rsidP="00184A07">
      <w:pPr>
        <w:rPr>
          <w:lang w:val="en-US"/>
        </w:rPr>
      </w:pPr>
      <w:r w:rsidRPr="00CE2D6E">
        <w:rPr>
          <w:lang w:val="en-US"/>
        </w:rPr>
        <w:lastRenderedPageBreak/>
        <w:t>HKEY_CURRENT_USER\Software\Microsoft\Windows\CurrentVersion\Uninstall</w:t>
      </w:r>
    </w:p>
    <w:p w14:paraId="6814FD37" w14:textId="1E67E588" w:rsidR="009B4DAE" w:rsidRDefault="009B4DAE" w:rsidP="00184A07">
      <w:r w:rsidRPr="009B4DAE">
        <w:rPr>
          <w:lang w:val="en-US"/>
        </w:rPr>
        <w:t>HKEY_LOCAL_MACHINE\SOFTWARE\Microsoft\Windows\CurrentVersion\Uninstall</w:t>
      </w:r>
    </w:p>
    <w:p w14:paraId="39ED5954" w14:textId="6188B52B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7667FA7F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3AF1BA9" w14:textId="13C6404C" w:rsidR="003900D2" w:rsidRDefault="00FC25DB" w:rsidP="003900D2">
      <w:pPr>
        <w:pStyle w:val="2"/>
      </w:pPr>
      <w:r w:rsidRPr="00FC25DB">
        <w:t>Как</w:t>
      </w:r>
      <w:r w:rsidR="003900D2">
        <w:t xml:space="preserve"> получить информацию </w:t>
      </w:r>
      <w:r w:rsidR="00700CC7">
        <w:t>об оборудовании компьютера</w:t>
      </w:r>
    </w:p>
    <w:p w14:paraId="2FFFADF6" w14:textId="5CDE5216" w:rsidR="00EE187F" w:rsidRDefault="0021242F" w:rsidP="00FC25DB">
      <w:pPr>
        <w:pStyle w:val="2"/>
      </w:pPr>
      <w:r>
        <w:t>Как получить доступ к реестру?</w:t>
      </w:r>
    </w:p>
    <w:sectPr w:rsidR="00EE187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D4D0" w14:textId="77777777" w:rsidR="00C928B6" w:rsidRDefault="00C928B6" w:rsidP="00FC25DB">
      <w:r>
        <w:separator/>
      </w:r>
    </w:p>
  </w:endnote>
  <w:endnote w:type="continuationSeparator" w:id="0">
    <w:p w14:paraId="762C64FB" w14:textId="77777777" w:rsidR="00C928B6" w:rsidRDefault="00C928B6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28F32" w14:textId="77777777" w:rsidR="00C928B6" w:rsidRDefault="00C928B6" w:rsidP="00FC25DB">
      <w:r>
        <w:separator/>
      </w:r>
    </w:p>
  </w:footnote>
  <w:footnote w:type="continuationSeparator" w:id="0">
    <w:p w14:paraId="369D5D43" w14:textId="77777777" w:rsidR="00C928B6" w:rsidRDefault="00C928B6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7E21" w14:textId="5170D9F3" w:rsidR="00FC25DB" w:rsidRPr="00FC25DB" w:rsidRDefault="00FC25DB" w:rsidP="00FC25DB">
    <w:pPr>
      <w:pStyle w:val="af"/>
      <w:jc w:val="right"/>
    </w:pPr>
    <w:r>
      <w:t>Составитель</w:t>
    </w:r>
    <w:r w:rsidRPr="00FC25DB">
      <w:t xml:space="preserve">: </w:t>
    </w:r>
    <w:r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2D0"/>
    <w:multiLevelType w:val="hybridMultilevel"/>
    <w:tmpl w:val="602C03BC"/>
    <w:lvl w:ilvl="0" w:tplc="90243902">
      <w:start w:val="1"/>
      <w:numFmt w:val="bullet"/>
      <w:pStyle w:val="a"/>
      <w:lvlText w:val="-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0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0835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35B9E"/>
    <w:rsid w:val="00052CF2"/>
    <w:rsid w:val="000605AD"/>
    <w:rsid w:val="00100F19"/>
    <w:rsid w:val="00153DBE"/>
    <w:rsid w:val="00160926"/>
    <w:rsid w:val="0018259A"/>
    <w:rsid w:val="00184A07"/>
    <w:rsid w:val="0018663F"/>
    <w:rsid w:val="00193C2E"/>
    <w:rsid w:val="001974B9"/>
    <w:rsid w:val="001A189A"/>
    <w:rsid w:val="001C6E36"/>
    <w:rsid w:val="001E32F3"/>
    <w:rsid w:val="0020111D"/>
    <w:rsid w:val="0021242F"/>
    <w:rsid w:val="00244D9F"/>
    <w:rsid w:val="00251EB6"/>
    <w:rsid w:val="00252FCF"/>
    <w:rsid w:val="00255BE2"/>
    <w:rsid w:val="00271E47"/>
    <w:rsid w:val="002B0EE1"/>
    <w:rsid w:val="002D1AA7"/>
    <w:rsid w:val="0033373F"/>
    <w:rsid w:val="00335E4D"/>
    <w:rsid w:val="003606C6"/>
    <w:rsid w:val="00384CA9"/>
    <w:rsid w:val="0038647A"/>
    <w:rsid w:val="003900D2"/>
    <w:rsid w:val="003919C8"/>
    <w:rsid w:val="003B64C9"/>
    <w:rsid w:val="003C398A"/>
    <w:rsid w:val="003C52E8"/>
    <w:rsid w:val="003D7274"/>
    <w:rsid w:val="003E39D5"/>
    <w:rsid w:val="003F6DFC"/>
    <w:rsid w:val="00433CC4"/>
    <w:rsid w:val="00434CAE"/>
    <w:rsid w:val="0047553A"/>
    <w:rsid w:val="00494FFE"/>
    <w:rsid w:val="004A19C9"/>
    <w:rsid w:val="004A368A"/>
    <w:rsid w:val="005106F2"/>
    <w:rsid w:val="00524730"/>
    <w:rsid w:val="005269C5"/>
    <w:rsid w:val="00574972"/>
    <w:rsid w:val="005C16A0"/>
    <w:rsid w:val="00651F69"/>
    <w:rsid w:val="00664942"/>
    <w:rsid w:val="006727F4"/>
    <w:rsid w:val="00685925"/>
    <w:rsid w:val="00693BA2"/>
    <w:rsid w:val="006979B4"/>
    <w:rsid w:val="006D5F29"/>
    <w:rsid w:val="006E2B52"/>
    <w:rsid w:val="00700CC7"/>
    <w:rsid w:val="00700EDA"/>
    <w:rsid w:val="0072155A"/>
    <w:rsid w:val="00751708"/>
    <w:rsid w:val="00782277"/>
    <w:rsid w:val="007A6885"/>
    <w:rsid w:val="007F1AB8"/>
    <w:rsid w:val="00800D32"/>
    <w:rsid w:val="00814C20"/>
    <w:rsid w:val="00846B25"/>
    <w:rsid w:val="0086208E"/>
    <w:rsid w:val="00863365"/>
    <w:rsid w:val="008741CF"/>
    <w:rsid w:val="008823E4"/>
    <w:rsid w:val="008C3121"/>
    <w:rsid w:val="008E55B3"/>
    <w:rsid w:val="008F5493"/>
    <w:rsid w:val="009054DC"/>
    <w:rsid w:val="00915625"/>
    <w:rsid w:val="00925158"/>
    <w:rsid w:val="009621FD"/>
    <w:rsid w:val="009B4DAE"/>
    <w:rsid w:val="009C75C8"/>
    <w:rsid w:val="009D55D5"/>
    <w:rsid w:val="009E52C2"/>
    <w:rsid w:val="009E74A1"/>
    <w:rsid w:val="009F70EC"/>
    <w:rsid w:val="00A11C49"/>
    <w:rsid w:val="00A24B82"/>
    <w:rsid w:val="00A277FA"/>
    <w:rsid w:val="00A36F65"/>
    <w:rsid w:val="00A46EC8"/>
    <w:rsid w:val="00A50D6B"/>
    <w:rsid w:val="00A7632F"/>
    <w:rsid w:val="00A8225D"/>
    <w:rsid w:val="00AA72FD"/>
    <w:rsid w:val="00AC5D8D"/>
    <w:rsid w:val="00AE4984"/>
    <w:rsid w:val="00B118CB"/>
    <w:rsid w:val="00B31CA1"/>
    <w:rsid w:val="00B50D7A"/>
    <w:rsid w:val="00B90583"/>
    <w:rsid w:val="00BA0D01"/>
    <w:rsid w:val="00BA694D"/>
    <w:rsid w:val="00BB63DC"/>
    <w:rsid w:val="00BC1D16"/>
    <w:rsid w:val="00BF672E"/>
    <w:rsid w:val="00C07BB1"/>
    <w:rsid w:val="00C17D13"/>
    <w:rsid w:val="00C31744"/>
    <w:rsid w:val="00C413C9"/>
    <w:rsid w:val="00C60B2E"/>
    <w:rsid w:val="00C73AC8"/>
    <w:rsid w:val="00C81F0F"/>
    <w:rsid w:val="00C8728E"/>
    <w:rsid w:val="00C928B6"/>
    <w:rsid w:val="00CA3ECB"/>
    <w:rsid w:val="00CE2446"/>
    <w:rsid w:val="00CE2D6E"/>
    <w:rsid w:val="00CF0E87"/>
    <w:rsid w:val="00CF5C4F"/>
    <w:rsid w:val="00D000B2"/>
    <w:rsid w:val="00D26AB2"/>
    <w:rsid w:val="00D41914"/>
    <w:rsid w:val="00D51F90"/>
    <w:rsid w:val="00D545F0"/>
    <w:rsid w:val="00D63E5D"/>
    <w:rsid w:val="00D66C75"/>
    <w:rsid w:val="00D759BC"/>
    <w:rsid w:val="00D96B60"/>
    <w:rsid w:val="00DB5CE5"/>
    <w:rsid w:val="00DE0130"/>
    <w:rsid w:val="00E01507"/>
    <w:rsid w:val="00E01EF8"/>
    <w:rsid w:val="00E1614E"/>
    <w:rsid w:val="00E472F1"/>
    <w:rsid w:val="00E65989"/>
    <w:rsid w:val="00E75FC3"/>
    <w:rsid w:val="00EC173E"/>
    <w:rsid w:val="00EE187F"/>
    <w:rsid w:val="00F1333F"/>
    <w:rsid w:val="00F324B5"/>
    <w:rsid w:val="00F63965"/>
    <w:rsid w:val="00F73E9A"/>
    <w:rsid w:val="00FC25DB"/>
    <w:rsid w:val="00FD0B31"/>
    <w:rsid w:val="00FE1B89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24B5"/>
    <w:pPr>
      <w:spacing w:after="0" w:line="240" w:lineRule="auto"/>
      <w:ind w:firstLine="567"/>
      <w:jc w:val="both"/>
    </w:pPr>
  </w:style>
  <w:style w:type="paragraph" w:styleId="10">
    <w:name w:val="heading 1"/>
    <w:basedOn w:val="a1"/>
    <w:next w:val="a1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2B0EE1"/>
    <w:pPr>
      <w:numPr>
        <w:numId w:val="7"/>
      </w:numPr>
      <w:contextualSpacing/>
    </w:p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2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2"/>
    <w:link w:val="2"/>
    <w:rsid w:val="00E65989"/>
  </w:style>
  <w:style w:type="paragraph" w:styleId="af">
    <w:name w:val="header"/>
    <w:basedOn w:val="a1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2"/>
    <w:link w:val="af"/>
    <w:uiPriority w:val="99"/>
    <w:rsid w:val="00FC25DB"/>
  </w:style>
  <w:style w:type="paragraph" w:styleId="af1">
    <w:name w:val="footer"/>
    <w:basedOn w:val="a1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FC25DB"/>
  </w:style>
  <w:style w:type="character" w:styleId="af3">
    <w:name w:val="Hyperlink"/>
    <w:basedOn w:val="a2"/>
    <w:uiPriority w:val="99"/>
    <w:unhideWhenUsed/>
    <w:rsid w:val="00BA0D01"/>
    <w:rPr>
      <w:color w:val="467886" w:themeColor="hyperlink"/>
      <w:u w:val="single"/>
    </w:rPr>
  </w:style>
  <w:style w:type="character" w:styleId="af4">
    <w:name w:val="Unresolved Mention"/>
    <w:basedOn w:val="a2"/>
    <w:uiPriority w:val="99"/>
    <w:semiHidden/>
    <w:unhideWhenUsed/>
    <w:rsid w:val="00BA0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windows/win32/cimwin32prov/cimwin32-wmi-provi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209</TotalTime>
  <Pages>2</Pages>
  <Words>293</Words>
  <Characters>2036</Characters>
  <Application>Microsoft Office Word</Application>
  <DocSecurity>0</DocSecurity>
  <Lines>50</Lines>
  <Paragraphs>37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107</cp:revision>
  <dcterms:created xsi:type="dcterms:W3CDTF">2025-01-23T13:37:00Z</dcterms:created>
  <dcterms:modified xsi:type="dcterms:W3CDTF">2026-04-05T13:42:00Z</dcterms:modified>
</cp:coreProperties>
</file>