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5D5046DE" w:rsidR="00A36F65" w:rsidRPr="000605AD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483A80">
        <w:t>2</w:t>
      </w:r>
      <w:r w:rsidR="001C470F" w:rsidRPr="001C470F">
        <w:t>2</w:t>
      </w:r>
      <w:r>
        <w:br/>
      </w:r>
      <w:r w:rsidR="006E1E75" w:rsidRPr="006E1E75">
        <w:t>Изучение механизмов синхронизации потоков и обмена данными между ними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0AC52FC1" w14:textId="77777777" w:rsidR="003A76D6" w:rsidRPr="003A76D6" w:rsidRDefault="003A76D6" w:rsidP="0000051A">
      <w:pPr>
        <w:pStyle w:val="2"/>
        <w:rPr>
          <w:b/>
          <w:bCs/>
        </w:rPr>
      </w:pPr>
      <w:r w:rsidRPr="003A76D6">
        <w:t xml:space="preserve">Научиться разрабатывать многопоточные приложения на C#; </w:t>
      </w:r>
    </w:p>
    <w:p w14:paraId="6A91D1E1" w14:textId="00B06952" w:rsidR="003A76D6" w:rsidRPr="003A76D6" w:rsidRDefault="003A76D6" w:rsidP="0000051A">
      <w:pPr>
        <w:pStyle w:val="2"/>
        <w:rPr>
          <w:b/>
          <w:bCs/>
        </w:rPr>
      </w:pPr>
      <w:r w:rsidRPr="003A76D6">
        <w:t xml:space="preserve">Научиться создавать и применять фоновые и основные потоки и выполнять обмен данных между ними в программах на C#. </w:t>
      </w:r>
    </w:p>
    <w:p w14:paraId="641B9FE9" w14:textId="50FF3B46" w:rsidR="00A36F65" w:rsidRDefault="00A36F65" w:rsidP="001A189A">
      <w:pPr>
        <w:pStyle w:val="1"/>
      </w:pPr>
      <w:r>
        <w:t>Литература</w:t>
      </w:r>
    </w:p>
    <w:p w14:paraId="47107353" w14:textId="5A5BE1ED" w:rsidR="00A36F65" w:rsidRDefault="00CA701D" w:rsidP="0000051A">
      <w:pPr>
        <w:pStyle w:val="2"/>
      </w:pPr>
      <w:r w:rsidRPr="00CA701D">
        <w:t>Фленов, М. Е. Библия C#. 4 изд / М. Е. Фленов. – Санкт-Петербург: БХВПетербург, 2019. – 512 с. – URL: https://ibooks.ru/bookshelf/366634/reading. – Режим доступа: только для зарегистрированных пользователей. – Текст : электронный. – гл.</w:t>
      </w:r>
      <w:r w:rsidR="00F84549" w:rsidRPr="00F84549">
        <w:t>1</w:t>
      </w:r>
      <w:r w:rsidR="003A76D6">
        <w:t>5</w:t>
      </w:r>
      <w:r w:rsidR="00A36F65"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00051A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00051A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00051A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0E0BE2B4" w14:textId="77777777" w:rsidR="00A71DD1" w:rsidRDefault="00A71DD1" w:rsidP="0000051A">
      <w:pPr>
        <w:pStyle w:val="2"/>
      </w:pPr>
      <w:r w:rsidRPr="00A71DD1">
        <w:t xml:space="preserve">Создание и приостановка потоков </w:t>
      </w:r>
    </w:p>
    <w:p w14:paraId="46009352" w14:textId="77777777" w:rsidR="00A71DD1" w:rsidRDefault="00A71DD1" w:rsidP="0000051A">
      <w:r w:rsidRPr="00A71DD1">
        <w:t xml:space="preserve">Создать консольное приложение, где в основном потоке Main создается новый поток, исполняющий метод Print, который непрерывно печатает символ 1 в бесконечном цикле. Одновременно главный поток непрерывно печатает символ 0 в бесконечном цикле. В конце каждого шага цикла должна выполняться задержка: </w:t>
      </w:r>
    </w:p>
    <w:p w14:paraId="46C84EDF" w14:textId="77777777" w:rsidR="0000051A" w:rsidRDefault="00A71DD1" w:rsidP="0000051A">
      <w:r w:rsidRPr="00A71DD1">
        <w:t xml:space="preserve">Thread.Sleep(1000); </w:t>
      </w:r>
    </w:p>
    <w:p w14:paraId="73B94350" w14:textId="34B960EE" w:rsidR="00A71DD1" w:rsidRDefault="00A71DD1" w:rsidP="0000051A">
      <w:r w:rsidRPr="00A71DD1">
        <w:t xml:space="preserve">Вместо 1000 в разных циклах указать разные значения — поток будет приостанавливаться на указанное количество миллисекунд. </w:t>
      </w:r>
    </w:p>
    <w:p w14:paraId="6B849B45" w14:textId="77777777" w:rsidR="00CC21CA" w:rsidRDefault="00A71DD1" w:rsidP="0000051A">
      <w:pPr>
        <w:pStyle w:val="2"/>
      </w:pPr>
      <w:r w:rsidRPr="00A71DD1">
        <w:t xml:space="preserve">Обмен данными между потоками </w:t>
      </w:r>
    </w:p>
    <w:p w14:paraId="62F38EC7" w14:textId="08F2F3EE" w:rsidR="0000051A" w:rsidRDefault="00A71DD1" w:rsidP="00CC21CA">
      <w:r w:rsidRPr="00A71DD1">
        <w:t xml:space="preserve">Создать консольное приложение, в котором происходит обмен данными между потоками Main() и MyThread() через статическое поле (глобальную переменную) commonVar. </w:t>
      </w:r>
    </w:p>
    <w:p w14:paraId="35396B42" w14:textId="3176F174" w:rsidR="009222D7" w:rsidRDefault="00A71DD1" w:rsidP="009222D7">
      <w:r w:rsidRPr="00A71DD1">
        <w:t>Второй поток исполняется</w:t>
      </w:r>
      <w:r w:rsidR="00911EBB">
        <w:t xml:space="preserve"> (выводит некоторое сообщение)</w:t>
      </w:r>
      <w:r w:rsidRPr="00A71DD1">
        <w:t xml:space="preserve"> до того момента, пока перв</w:t>
      </w:r>
      <w:r w:rsidR="00911EBB">
        <w:t>ый поток не изменит</w:t>
      </w:r>
      <w:r w:rsidRPr="00A71DD1">
        <w:t xml:space="preserve"> переменн</w:t>
      </w:r>
      <w:r w:rsidR="00911EBB">
        <w:t>ую</w:t>
      </w:r>
      <w:r w:rsidRPr="00A71DD1">
        <w:t xml:space="preserve"> str </w:t>
      </w:r>
      <w:r w:rsidR="00911EBB">
        <w:t xml:space="preserve">на </w:t>
      </w:r>
      <w:r w:rsidRPr="00A71DD1">
        <w:t xml:space="preserve">значение «x». </w:t>
      </w:r>
    </w:p>
    <w:p w14:paraId="57FFC877" w14:textId="3722DA13" w:rsidR="00996A16" w:rsidRDefault="00996A16" w:rsidP="00996A16">
      <w:pPr>
        <w:pStyle w:val="2"/>
      </w:pPr>
      <w:r w:rsidRPr="00996A16">
        <w:rPr>
          <w:bCs/>
        </w:rPr>
        <w:t>Обмен данными через канал</w:t>
      </w:r>
    </w:p>
    <w:p w14:paraId="1C48DF0E" w14:textId="1986BA1D" w:rsidR="00996A16" w:rsidRPr="005107B8" w:rsidRDefault="005107B8" w:rsidP="00996A16">
      <w:pPr>
        <w:pStyle w:val="2"/>
        <w:numPr>
          <w:ilvl w:val="2"/>
          <w:numId w:val="6"/>
        </w:numPr>
      </w:pPr>
      <w:r w:rsidRPr="005107B8">
        <w:t>Создать консольное приложение, реализующее обмен данными между потоками по схеме, один производитель — несколько потребителей с использованием канала.</w:t>
      </w:r>
    </w:p>
    <w:p w14:paraId="3446ED1F" w14:textId="7A91D8E8" w:rsidR="00E27396" w:rsidRDefault="00E27396" w:rsidP="00E27396">
      <w:pPr>
        <w:pStyle w:val="2"/>
        <w:numPr>
          <w:ilvl w:val="2"/>
          <w:numId w:val="6"/>
        </w:numPr>
      </w:pPr>
      <w:r>
        <w:t>Поток Producer (производитель)</w:t>
      </w:r>
      <w:r w:rsidRPr="00E27396">
        <w:t xml:space="preserve"> </w:t>
      </w:r>
      <w:r>
        <w:t>генерирует последовательность чисел (например, от 1 до 20) и записывает их в канал с некоторой задержкой.</w:t>
      </w:r>
    </w:p>
    <w:p w14:paraId="5EAC2306" w14:textId="5A58BC53" w:rsidR="005107B8" w:rsidRPr="006756A1" w:rsidRDefault="006756A1" w:rsidP="00996A16">
      <w:pPr>
        <w:pStyle w:val="2"/>
        <w:numPr>
          <w:ilvl w:val="2"/>
          <w:numId w:val="6"/>
        </w:numPr>
      </w:pPr>
      <w:r>
        <w:t>Три</w:t>
      </w:r>
      <w:r w:rsidRPr="006756A1">
        <w:t xml:space="preserve"> потока Consumer (потребители) </w:t>
      </w:r>
      <w:r>
        <w:t>ч</w:t>
      </w:r>
      <w:r w:rsidRPr="006756A1">
        <w:t>итают данные из канала</w:t>
      </w:r>
      <w:r>
        <w:t xml:space="preserve"> и </w:t>
      </w:r>
      <w:r>
        <w:lastRenderedPageBreak/>
        <w:t>к</w:t>
      </w:r>
      <w:r w:rsidRPr="006756A1">
        <w:t>аждый обрабатывает полученные значения (выводит в консоль с указанием ID потребител</w:t>
      </w:r>
      <w:r>
        <w:t>я</w:t>
      </w:r>
      <w:r w:rsidRPr="006756A1">
        <w:t>)</w:t>
      </w:r>
    </w:p>
    <w:p w14:paraId="4A688B5A" w14:textId="60BB3F03" w:rsidR="004C5C44" w:rsidRDefault="0091036D" w:rsidP="004C5C44">
      <w:pPr>
        <w:pStyle w:val="2"/>
      </w:pPr>
      <w:r w:rsidRPr="0091036D">
        <w:rPr>
          <w:bCs/>
        </w:rPr>
        <w:t>Синхронизация потоков</w:t>
      </w:r>
    </w:p>
    <w:p w14:paraId="3EC9FF27" w14:textId="104D980C" w:rsidR="0091036D" w:rsidRDefault="00692518" w:rsidP="0091036D">
      <w:pPr>
        <w:pStyle w:val="2"/>
        <w:numPr>
          <w:ilvl w:val="2"/>
          <w:numId w:val="6"/>
        </w:numPr>
      </w:pPr>
      <w:r w:rsidRPr="00692518">
        <w:rPr>
          <w:bCs/>
        </w:rPr>
        <w:t>Создать консольное приложение, в котором 5</w:t>
      </w:r>
      <w:r>
        <w:t xml:space="preserve"> </w:t>
      </w:r>
      <w:r w:rsidR="00C06BA3" w:rsidRPr="00692518">
        <w:t>потоков одновременно</w:t>
      </w:r>
      <w:r w:rsidRPr="00692518">
        <w:rPr>
          <w:bCs/>
        </w:rPr>
        <w:t xml:space="preserve"> увеличивают общий счётчик counter.</w:t>
      </w:r>
    </w:p>
    <w:p w14:paraId="1646C935" w14:textId="7532A1CD" w:rsidR="00C06BA3" w:rsidRDefault="00C06BA3" w:rsidP="0091036D">
      <w:pPr>
        <w:pStyle w:val="2"/>
        <w:numPr>
          <w:ilvl w:val="2"/>
          <w:numId w:val="6"/>
        </w:numPr>
      </w:pPr>
      <w:r w:rsidRPr="00C06BA3">
        <w:rPr>
          <w:bCs/>
        </w:rPr>
        <w:t>Каждый поток выполняет цикл (1000 итераций</w:t>
      </w:r>
      <w:r>
        <w:t xml:space="preserve"> с небольшой задержкой</w:t>
      </w:r>
      <w:r w:rsidRPr="00C06BA3">
        <w:rPr>
          <w:bCs/>
        </w:rPr>
        <w:t>), в котором увеличивает counter.</w:t>
      </w:r>
    </w:p>
    <w:p w14:paraId="11652B15" w14:textId="5DE1E38C" w:rsidR="00886214" w:rsidRPr="00A905AF" w:rsidRDefault="00D401DC" w:rsidP="0091036D">
      <w:pPr>
        <w:pStyle w:val="2"/>
        <w:numPr>
          <w:ilvl w:val="2"/>
          <w:numId w:val="6"/>
        </w:numPr>
      </w:pPr>
      <w:r>
        <w:t xml:space="preserve">Выполнить </w:t>
      </w:r>
      <w:r w:rsidR="00FA620A">
        <w:t>все потоки, сравнить полученный результат с ожидаемым</w:t>
      </w:r>
    </w:p>
    <w:p w14:paraId="712B7718" w14:textId="76D3B113" w:rsidR="00A905AF" w:rsidRDefault="0045310A" w:rsidP="0091036D">
      <w:pPr>
        <w:pStyle w:val="2"/>
        <w:numPr>
          <w:ilvl w:val="2"/>
          <w:numId w:val="6"/>
        </w:numPr>
      </w:pPr>
      <w:r>
        <w:t xml:space="preserve">Добавить в приложение синхронизацию при помощи </w:t>
      </w:r>
      <w:r>
        <w:rPr>
          <w:lang w:val="en-US"/>
        </w:rPr>
        <w:t>lock</w:t>
      </w:r>
      <w:r w:rsidR="0065215D">
        <w:t xml:space="preserve">, после чего повторно выполнить </w:t>
      </w:r>
      <w:r w:rsidR="00450E69">
        <w:t>все потоки и сравнить результат с ожидаемым.</w:t>
      </w:r>
    </w:p>
    <w:p w14:paraId="080F0AF3" w14:textId="19CBABC1" w:rsidR="001E206A" w:rsidRDefault="0089721F" w:rsidP="001E206A">
      <w:pPr>
        <w:pStyle w:val="2"/>
      </w:pPr>
      <w:r w:rsidRPr="0089721F">
        <w:t>Отмена выполнения потоков</w:t>
      </w:r>
    </w:p>
    <w:p w14:paraId="5B7FB05F" w14:textId="5FA837C0" w:rsidR="00A21C06" w:rsidRPr="00EE1B48" w:rsidRDefault="00A21C06" w:rsidP="00A21C06">
      <w:pPr>
        <w:pStyle w:val="2"/>
        <w:numPr>
          <w:ilvl w:val="2"/>
          <w:numId w:val="6"/>
        </w:numPr>
      </w:pPr>
      <w:r w:rsidRPr="00692518">
        <w:rPr>
          <w:bCs/>
        </w:rPr>
        <w:t xml:space="preserve">Создать консольное приложение, в котором </w:t>
      </w:r>
      <w:r>
        <w:rPr>
          <w:bCs/>
        </w:rPr>
        <w:t>реализовать метод</w:t>
      </w:r>
      <w:r w:rsidR="00B94D44">
        <w:rPr>
          <w:bCs/>
        </w:rPr>
        <w:t xml:space="preserve"> </w:t>
      </w:r>
      <w:r w:rsidR="00E36D87">
        <w:rPr>
          <w:bCs/>
        </w:rPr>
        <w:t>имитирующий длительную загрузку</w:t>
      </w:r>
      <w:r w:rsidR="00576313">
        <w:rPr>
          <w:bCs/>
        </w:rPr>
        <w:t xml:space="preserve"> файлов</w:t>
      </w:r>
      <w:r w:rsidR="00E42ECC">
        <w:rPr>
          <w:bCs/>
        </w:rPr>
        <w:t xml:space="preserve"> и выводящее сообщение с процессом на экран каждую секунду</w:t>
      </w:r>
      <w:r w:rsidR="00EE1B48">
        <w:rPr>
          <w:bCs/>
        </w:rPr>
        <w:t>.</w:t>
      </w:r>
    </w:p>
    <w:p w14:paraId="7C031F18" w14:textId="50873D9B" w:rsidR="00EE1B48" w:rsidRDefault="00EE1B48" w:rsidP="00A21C06">
      <w:pPr>
        <w:pStyle w:val="2"/>
        <w:numPr>
          <w:ilvl w:val="2"/>
          <w:numId w:val="6"/>
        </w:numPr>
      </w:pPr>
      <w:r>
        <w:rPr>
          <w:bCs/>
        </w:rPr>
        <w:t>Реализовать отмену загрузки при вводе в процессе загрузки команды «</w:t>
      </w:r>
      <w:r>
        <w:rPr>
          <w:bCs/>
          <w:lang w:val="en-US"/>
        </w:rPr>
        <w:t>C</w:t>
      </w:r>
      <w:r>
        <w:rPr>
          <w:bCs/>
        </w:rPr>
        <w:t>»</w:t>
      </w:r>
      <w:r w:rsidR="00063624">
        <w:rPr>
          <w:bCs/>
        </w:rPr>
        <w:t xml:space="preserve"> при помощи </w:t>
      </w:r>
      <w:r w:rsidR="00063624">
        <w:rPr>
          <w:bCs/>
          <w:lang w:val="en-US"/>
        </w:rPr>
        <w:t>CancellationToken</w:t>
      </w:r>
      <w:r w:rsidR="00517D40" w:rsidRPr="00517D40">
        <w:rPr>
          <w:bCs/>
        </w:rPr>
        <w:t>.</w:t>
      </w:r>
    </w:p>
    <w:p w14:paraId="39ED5954" w14:textId="67514E65" w:rsidR="00193C2E" w:rsidRPr="00193C2E" w:rsidRDefault="00A36F65" w:rsidP="009222D7">
      <w:pPr>
        <w:pStyle w:val="1"/>
      </w:pPr>
      <w:r>
        <w:t>Порядок выполнения работы</w:t>
      </w:r>
    </w:p>
    <w:p w14:paraId="6E9A8C2F" w14:textId="7667FA7F" w:rsidR="00A36F65" w:rsidRDefault="00A36F65" w:rsidP="0000051A">
      <w:pPr>
        <w:pStyle w:val="2"/>
      </w:pPr>
      <w:r>
        <w:t xml:space="preserve">Запустить MS Visual Studio и создать </w:t>
      </w:r>
      <w:r w:rsidR="003606C6">
        <w:t>оконное</w:t>
      </w:r>
      <w:r w:rsidR="00D41914" w:rsidRPr="00D41914">
        <w:t xml:space="preserve"> </w:t>
      </w:r>
      <w:r>
        <w:t>приложение C#.</w:t>
      </w:r>
    </w:p>
    <w:p w14:paraId="3A00CB54" w14:textId="27CE0A67" w:rsidR="00A36F65" w:rsidRDefault="00A36F65" w:rsidP="0000051A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00051A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00051A">
      <w:pPr>
        <w:pStyle w:val="2"/>
      </w:pPr>
      <w:r>
        <w:t>Титульный лист</w:t>
      </w:r>
    </w:p>
    <w:p w14:paraId="6ABD846E" w14:textId="2C1B35D3" w:rsidR="00A36F65" w:rsidRDefault="00A36F65" w:rsidP="0000051A">
      <w:pPr>
        <w:pStyle w:val="2"/>
      </w:pPr>
      <w:r>
        <w:t>Цель работы</w:t>
      </w:r>
    </w:p>
    <w:p w14:paraId="038E6860" w14:textId="0ACB2E57" w:rsidR="00A36F65" w:rsidRDefault="00A36F65" w:rsidP="0000051A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00051A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543080F9" w14:textId="77777777" w:rsidR="008A4B80" w:rsidRDefault="008A4B80" w:rsidP="008A4B80">
      <w:pPr>
        <w:pStyle w:val="2"/>
      </w:pPr>
      <w:r w:rsidRPr="008A4B80">
        <w:t xml:space="preserve">В чем отличие потока от процесса? </w:t>
      </w:r>
    </w:p>
    <w:p w14:paraId="040CE7D6" w14:textId="77777777" w:rsidR="008A4B80" w:rsidRDefault="008A4B80" w:rsidP="008A4B80">
      <w:pPr>
        <w:pStyle w:val="2"/>
      </w:pPr>
      <w:r w:rsidRPr="008A4B80">
        <w:t xml:space="preserve">Какие преимущества дает многопоточная архитектура? </w:t>
      </w:r>
    </w:p>
    <w:p w14:paraId="45670A45" w14:textId="77777777" w:rsidR="008A4B80" w:rsidRDefault="008A4B80" w:rsidP="008A4B80">
      <w:pPr>
        <w:pStyle w:val="2"/>
      </w:pPr>
      <w:r w:rsidRPr="008A4B80">
        <w:t xml:space="preserve">Какие существуют основные средства синхронизации потоков? </w:t>
      </w:r>
    </w:p>
    <w:p w14:paraId="033E469D" w14:textId="1A135D43" w:rsidR="008A4B80" w:rsidRDefault="008A4B80" w:rsidP="008A4B80">
      <w:pPr>
        <w:pStyle w:val="2"/>
      </w:pPr>
      <w:r w:rsidRPr="008A4B80">
        <w:t>Каким образом на однопроцессорных компьютерах исполняются многопоточные приложения?</w:t>
      </w:r>
    </w:p>
    <w:p w14:paraId="2B3A8744" w14:textId="5C56AF24" w:rsidR="008A4B80" w:rsidRDefault="008A4B80" w:rsidP="008A4B80">
      <w:pPr>
        <w:pStyle w:val="2"/>
      </w:pPr>
      <w:r w:rsidRPr="008A4B80">
        <w:t>Для чего в С# используется класс Thread?</w:t>
      </w:r>
    </w:p>
    <w:sectPr w:rsidR="008A4B80" w:rsidSect="002C02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58935" w14:textId="77777777" w:rsidR="00E30DAA" w:rsidRDefault="00E30DAA" w:rsidP="00FC25DB">
      <w:r>
        <w:separator/>
      </w:r>
    </w:p>
  </w:endnote>
  <w:endnote w:type="continuationSeparator" w:id="0">
    <w:p w14:paraId="6B16F77D" w14:textId="77777777" w:rsidR="00E30DAA" w:rsidRDefault="00E30DAA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6C7C" w14:textId="77777777" w:rsidR="009079BA" w:rsidRDefault="009079B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5A6D3" w14:textId="77777777" w:rsidR="009079BA" w:rsidRDefault="009079BA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9E922" w14:textId="77777777" w:rsidR="009079BA" w:rsidRDefault="009079B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11289" w14:textId="77777777" w:rsidR="00E30DAA" w:rsidRDefault="00E30DAA" w:rsidP="00FC25DB">
      <w:r>
        <w:separator/>
      </w:r>
    </w:p>
  </w:footnote>
  <w:footnote w:type="continuationSeparator" w:id="0">
    <w:p w14:paraId="688EF1D8" w14:textId="77777777" w:rsidR="00E30DAA" w:rsidRDefault="00E30DAA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65F38" w14:textId="77777777" w:rsidR="009079BA" w:rsidRDefault="009079BA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C0AC" w14:textId="77777777" w:rsidR="009079BA" w:rsidRDefault="009079BA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C00" w14:textId="04875774" w:rsidR="002C0269" w:rsidRPr="009079BA" w:rsidRDefault="002C0269" w:rsidP="002C0269">
    <w:pPr>
      <w:pStyle w:val="af"/>
      <w:jc w:val="right"/>
    </w:pPr>
    <w:r>
      <w:t>Составитель</w:t>
    </w:r>
    <w:r w:rsidRPr="00FC25DB">
      <w:t xml:space="preserve">: </w:t>
    </w:r>
    <w:r>
      <w:t>Маломан Ю.С.</w:t>
    </w:r>
    <w:r w:rsidR="009079BA" w:rsidRPr="009079BA">
      <w:t xml:space="preserve">, </w:t>
    </w:r>
    <w:r w:rsidR="009079BA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164A807A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164A807A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51A"/>
    <w:rsid w:val="00012C19"/>
    <w:rsid w:val="00052CF2"/>
    <w:rsid w:val="000605AD"/>
    <w:rsid w:val="00063624"/>
    <w:rsid w:val="00160926"/>
    <w:rsid w:val="0018259A"/>
    <w:rsid w:val="0018663F"/>
    <w:rsid w:val="0019320E"/>
    <w:rsid w:val="00193C2E"/>
    <w:rsid w:val="001974B9"/>
    <w:rsid w:val="001A189A"/>
    <w:rsid w:val="001C1B0E"/>
    <w:rsid w:val="001C470F"/>
    <w:rsid w:val="001E206A"/>
    <w:rsid w:val="001E32F3"/>
    <w:rsid w:val="0020111D"/>
    <w:rsid w:val="00201DF3"/>
    <w:rsid w:val="00244D9F"/>
    <w:rsid w:val="00255BE2"/>
    <w:rsid w:val="00271E47"/>
    <w:rsid w:val="002C0269"/>
    <w:rsid w:val="002D088D"/>
    <w:rsid w:val="002D1AA7"/>
    <w:rsid w:val="00335E4D"/>
    <w:rsid w:val="003606C6"/>
    <w:rsid w:val="00362089"/>
    <w:rsid w:val="00384E2C"/>
    <w:rsid w:val="003A76D6"/>
    <w:rsid w:val="003C398A"/>
    <w:rsid w:val="003D7274"/>
    <w:rsid w:val="003E39D5"/>
    <w:rsid w:val="003F7EAB"/>
    <w:rsid w:val="00450E69"/>
    <w:rsid w:val="00452FD9"/>
    <w:rsid w:val="0045310A"/>
    <w:rsid w:val="00483A80"/>
    <w:rsid w:val="004A368A"/>
    <w:rsid w:val="004A4DF7"/>
    <w:rsid w:val="004C34F3"/>
    <w:rsid w:val="004C5C44"/>
    <w:rsid w:val="005106F2"/>
    <w:rsid w:val="005107B8"/>
    <w:rsid w:val="00517D40"/>
    <w:rsid w:val="00524730"/>
    <w:rsid w:val="005269C5"/>
    <w:rsid w:val="00544CAC"/>
    <w:rsid w:val="00576313"/>
    <w:rsid w:val="005C16A0"/>
    <w:rsid w:val="005D7775"/>
    <w:rsid w:val="00625881"/>
    <w:rsid w:val="0065215D"/>
    <w:rsid w:val="00664942"/>
    <w:rsid w:val="006727F4"/>
    <w:rsid w:val="006756A1"/>
    <w:rsid w:val="00692518"/>
    <w:rsid w:val="00693BA2"/>
    <w:rsid w:val="006D5F29"/>
    <w:rsid w:val="006E1E75"/>
    <w:rsid w:val="006E2B52"/>
    <w:rsid w:val="0072155A"/>
    <w:rsid w:val="00751708"/>
    <w:rsid w:val="00782277"/>
    <w:rsid w:val="007A0677"/>
    <w:rsid w:val="008018B9"/>
    <w:rsid w:val="00814C20"/>
    <w:rsid w:val="00824D09"/>
    <w:rsid w:val="00826222"/>
    <w:rsid w:val="00832C71"/>
    <w:rsid w:val="00845B1B"/>
    <w:rsid w:val="00846B25"/>
    <w:rsid w:val="008741CF"/>
    <w:rsid w:val="008823E4"/>
    <w:rsid w:val="00886214"/>
    <w:rsid w:val="0089721F"/>
    <w:rsid w:val="008A4B80"/>
    <w:rsid w:val="008C30FF"/>
    <w:rsid w:val="008C3121"/>
    <w:rsid w:val="008E4913"/>
    <w:rsid w:val="008E55B3"/>
    <w:rsid w:val="008F5493"/>
    <w:rsid w:val="00900BC8"/>
    <w:rsid w:val="009079BA"/>
    <w:rsid w:val="0091036D"/>
    <w:rsid w:val="00911EBB"/>
    <w:rsid w:val="00915625"/>
    <w:rsid w:val="009222D7"/>
    <w:rsid w:val="00925158"/>
    <w:rsid w:val="0096009A"/>
    <w:rsid w:val="00996A16"/>
    <w:rsid w:val="009D55D5"/>
    <w:rsid w:val="009E52C2"/>
    <w:rsid w:val="009F348F"/>
    <w:rsid w:val="009F70EC"/>
    <w:rsid w:val="00A21C06"/>
    <w:rsid w:val="00A24B82"/>
    <w:rsid w:val="00A277FA"/>
    <w:rsid w:val="00A36F65"/>
    <w:rsid w:val="00A46EC8"/>
    <w:rsid w:val="00A67EC0"/>
    <w:rsid w:val="00A71DD1"/>
    <w:rsid w:val="00A7632F"/>
    <w:rsid w:val="00A905AF"/>
    <w:rsid w:val="00B118CB"/>
    <w:rsid w:val="00B83B8A"/>
    <w:rsid w:val="00B90583"/>
    <w:rsid w:val="00B94D44"/>
    <w:rsid w:val="00BA694D"/>
    <w:rsid w:val="00BC3C87"/>
    <w:rsid w:val="00BF672E"/>
    <w:rsid w:val="00C01B94"/>
    <w:rsid w:val="00C06BA3"/>
    <w:rsid w:val="00C07BB1"/>
    <w:rsid w:val="00C17D13"/>
    <w:rsid w:val="00C413C9"/>
    <w:rsid w:val="00C73AC8"/>
    <w:rsid w:val="00C851F4"/>
    <w:rsid w:val="00CA3ECB"/>
    <w:rsid w:val="00CA701D"/>
    <w:rsid w:val="00CC21CA"/>
    <w:rsid w:val="00CF0E87"/>
    <w:rsid w:val="00D000B2"/>
    <w:rsid w:val="00D26AB2"/>
    <w:rsid w:val="00D401DC"/>
    <w:rsid w:val="00D41914"/>
    <w:rsid w:val="00D51F90"/>
    <w:rsid w:val="00D63B6C"/>
    <w:rsid w:val="00D66C75"/>
    <w:rsid w:val="00D96B60"/>
    <w:rsid w:val="00DB5CE5"/>
    <w:rsid w:val="00E01507"/>
    <w:rsid w:val="00E01EF8"/>
    <w:rsid w:val="00E1614E"/>
    <w:rsid w:val="00E17483"/>
    <w:rsid w:val="00E27396"/>
    <w:rsid w:val="00E30DAA"/>
    <w:rsid w:val="00E36D87"/>
    <w:rsid w:val="00E42ECC"/>
    <w:rsid w:val="00E472F1"/>
    <w:rsid w:val="00E65989"/>
    <w:rsid w:val="00E80EF8"/>
    <w:rsid w:val="00EE187F"/>
    <w:rsid w:val="00EE1B48"/>
    <w:rsid w:val="00F1333F"/>
    <w:rsid w:val="00F4011D"/>
    <w:rsid w:val="00F63965"/>
    <w:rsid w:val="00F84549"/>
    <w:rsid w:val="00FA620A"/>
    <w:rsid w:val="00FC25DB"/>
    <w:rsid w:val="00FE7967"/>
    <w:rsid w:val="00FF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00051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00051A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47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32</cp:revision>
  <dcterms:created xsi:type="dcterms:W3CDTF">2026-04-06T17:12:00Z</dcterms:created>
  <dcterms:modified xsi:type="dcterms:W3CDTF">2026-04-06T18:08:00Z</dcterms:modified>
</cp:coreProperties>
</file>