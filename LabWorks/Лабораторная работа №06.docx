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780812E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F44FA9">
        <w:t>6</w:t>
      </w:r>
      <w:r>
        <w:br/>
      </w:r>
      <w:r w:rsidR="002765B3" w:rsidRPr="002765B3">
        <w:t>Изучение принципов работы цепочечных команд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28A8066" w14:textId="1F10DC11" w:rsidR="0095406D" w:rsidRPr="0095406D" w:rsidRDefault="00F44FA9" w:rsidP="00A45DA9">
      <w:pPr>
        <w:pStyle w:val="2"/>
        <w:rPr>
          <w:b/>
          <w:bCs w:val="0"/>
        </w:rPr>
      </w:pPr>
      <w:r w:rsidRPr="00F44FA9">
        <w:t>Изучить принципы обработки цепочек данных</w:t>
      </w:r>
      <w:r>
        <w:t xml:space="preserve"> </w:t>
      </w:r>
      <w:r w:rsidR="0095406D" w:rsidRPr="0095406D">
        <w:t xml:space="preserve">средствами ассемблера. </w:t>
      </w:r>
    </w:p>
    <w:p w14:paraId="48468655" w14:textId="31AB8D1C" w:rsidR="00A45DA9" w:rsidRPr="00A45DA9" w:rsidRDefault="0095406D" w:rsidP="00A45DA9">
      <w:pPr>
        <w:pStyle w:val="2"/>
        <w:rPr>
          <w:b/>
          <w:bCs w:val="0"/>
        </w:rPr>
      </w:pPr>
      <w:r w:rsidRPr="0095406D">
        <w:t xml:space="preserve">Закрепить навык отладки приложений в </w:t>
      </w:r>
      <w:r w:rsidR="00D733E3">
        <w:rPr>
          <w:lang w:val="en-US"/>
        </w:rPr>
        <w:t>IDE</w:t>
      </w:r>
      <w:r w:rsidR="00D733E3" w:rsidRPr="00D733E3">
        <w:t xml:space="preserve"> </w:t>
      </w:r>
      <w:r w:rsidR="00D733E3">
        <w:rPr>
          <w:lang w:val="en-US"/>
        </w:rPr>
        <w:t>SASM</w:t>
      </w:r>
      <w:r w:rsidR="00E94ED0">
        <w:t>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0B1350A0" w14:textId="7B7CBA0C" w:rsidR="00005A61" w:rsidRPr="00005A61" w:rsidRDefault="00005A61" w:rsidP="00005A61">
      <w:pPr>
        <w:pStyle w:val="2"/>
      </w:pP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Текст :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4D7F51">
          <w:rPr>
            <w:rStyle w:val="af4"/>
          </w:rPr>
          <w:t>https://metanit.com/assembler/nasm/</w:t>
        </w:r>
      </w:hyperlink>
      <w:r>
        <w:t xml:space="preserve"> </w:t>
      </w:r>
      <w:r w:rsidR="00AC142E">
        <w:t>- гл. 3.9-3.11</w:t>
      </w:r>
    </w:p>
    <w:p w14:paraId="1146A2E0" w14:textId="6D91BD2D" w:rsidR="00005A61" w:rsidRPr="00751632" w:rsidRDefault="00005A61" w:rsidP="00005A61">
      <w:pPr>
        <w:pStyle w:val="2"/>
        <w:rPr>
          <w:lang w:val="en-US"/>
        </w:rPr>
      </w:pPr>
      <w:r w:rsidRPr="008311DE">
        <w:rPr>
          <w:lang w:val="en-US"/>
        </w:rPr>
        <w:t>SASM</w:t>
      </w:r>
      <w:r>
        <w:rPr>
          <w:lang w:val="en-US"/>
        </w:rPr>
        <w:t xml:space="preserve">. </w:t>
      </w:r>
      <w:r w:rsidRPr="008311DE">
        <w:rPr>
          <w:lang w:val="en-US"/>
        </w:rPr>
        <w:t>Simple crossplatform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r w:rsidRPr="005A2F27">
        <w:t>Текст</w:t>
      </w:r>
      <w:r w:rsidRPr="008311DE">
        <w:rPr>
          <w:lang w:val="en-US"/>
        </w:rPr>
        <w:t xml:space="preserve"> :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8" w:history="1">
        <w:r w:rsidRPr="00C7225F">
          <w:rPr>
            <w:rStyle w:val="af4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C1643B9" w14:textId="1036F2BA" w:rsidR="0079148D" w:rsidRPr="0079148D" w:rsidRDefault="0079148D" w:rsidP="0079148D">
      <w:pPr>
        <w:pStyle w:val="2"/>
        <w:rPr>
          <w:b/>
          <w:bCs w:val="0"/>
        </w:rPr>
      </w:pPr>
      <w:r w:rsidRPr="0079148D">
        <w:t>Написать программу, копирующую содержимое</w:t>
      </w:r>
      <w:r w:rsidR="00B4059F">
        <w:t xml:space="preserve"> одной</w:t>
      </w:r>
      <w:r w:rsidRPr="0079148D">
        <w:t xml:space="preserve"> </w:t>
      </w:r>
      <w:r w:rsidR="003A3E05">
        <w:t>строки</w:t>
      </w:r>
      <w:r w:rsidRPr="0079148D">
        <w:t xml:space="preserve"> в </w:t>
      </w:r>
      <w:r w:rsidR="003A3E05">
        <w:t>другую строку</w:t>
      </w:r>
      <w:r w:rsidRPr="0079148D">
        <w:t xml:space="preserve"> </w:t>
      </w:r>
      <w:r w:rsidR="00EE4132">
        <w:t>в обратном п</w:t>
      </w:r>
      <w:r w:rsidR="00934127">
        <w:t>орядке</w:t>
      </w:r>
      <w:r w:rsidRPr="0079148D">
        <w:t xml:space="preserve">. </w:t>
      </w:r>
    </w:p>
    <w:p w14:paraId="66E43EDD" w14:textId="68C13C85" w:rsidR="0079148D" w:rsidRPr="00991A26" w:rsidRDefault="0079148D" w:rsidP="0079148D">
      <w:pPr>
        <w:pStyle w:val="2"/>
        <w:rPr>
          <w:b/>
          <w:bCs w:val="0"/>
        </w:rPr>
      </w:pPr>
      <w:r w:rsidRPr="0079148D">
        <w:t xml:space="preserve">Написать программу, копирующую подстроку длиной n с i-ой позиции из исходной строки s1 в строку s2. </w:t>
      </w:r>
      <w:r w:rsidR="00B4059F">
        <w:t>Позиция и длина вводятся пользователем</w:t>
      </w:r>
    </w:p>
    <w:p w14:paraId="405B8CBE" w14:textId="23708014" w:rsidR="00991A26" w:rsidRPr="00991A26" w:rsidRDefault="00991A26" w:rsidP="00991A26">
      <w:pPr>
        <w:pStyle w:val="2"/>
        <w:rPr>
          <w:bCs w:val="0"/>
        </w:rPr>
      </w:pPr>
      <w:r>
        <w:rPr>
          <w:bCs w:val="0"/>
        </w:rPr>
        <w:t>Написать программу, определяющую длину строки, введенной пользователем</w:t>
      </w:r>
      <w:r w:rsidRPr="004E6241">
        <w:rPr>
          <w:bCs w:val="0"/>
        </w:rPr>
        <w:t xml:space="preserve"> </w:t>
      </w:r>
      <w:r w:rsidRPr="00DA1089">
        <w:rPr>
          <w:bCs w:val="0"/>
        </w:rPr>
        <w:t>(</w:t>
      </w:r>
      <w:r>
        <w:rPr>
          <w:bCs w:val="0"/>
        </w:rPr>
        <w:t xml:space="preserve">концом строки является символ </w:t>
      </w:r>
      <w:r w:rsidRPr="00991A26">
        <w:rPr>
          <w:bCs w:val="0"/>
        </w:rPr>
        <w:t>0</w:t>
      </w:r>
      <w:r w:rsidRPr="00DA1089">
        <w:rPr>
          <w:bCs w:val="0"/>
        </w:rPr>
        <w:t>)</w:t>
      </w:r>
      <w:r w:rsidRPr="00991A26">
        <w:rPr>
          <w:bCs w:val="0"/>
        </w:rPr>
        <w:t>.</w:t>
      </w:r>
    </w:p>
    <w:p w14:paraId="731FB3E8" w14:textId="77777777" w:rsidR="0079148D" w:rsidRDefault="0079148D" w:rsidP="0079148D">
      <w:pPr>
        <w:pStyle w:val="2"/>
      </w:pPr>
      <w:r w:rsidRPr="0079148D">
        <w:t xml:space="preserve">Написать программу, возвращающую: </w:t>
      </w:r>
    </w:p>
    <w:p w14:paraId="6B8D9AEE" w14:textId="77777777" w:rsidR="0079148D" w:rsidRDefault="0079148D" w:rsidP="0079148D">
      <w:r w:rsidRPr="0079148D">
        <w:t xml:space="preserve">- 1 вариант: позицию, на которой в строке находится введенный символ; </w:t>
      </w:r>
    </w:p>
    <w:p w14:paraId="0983CF08" w14:textId="2245D1C8" w:rsidR="00561558" w:rsidRPr="0036009E" w:rsidRDefault="0079148D" w:rsidP="0079148D">
      <w:r w:rsidRPr="0079148D">
        <w:t>- 2 вариант: количество совпадений значений элементов целочисленного массива со введенным пользователем значением</w:t>
      </w:r>
      <w:r w:rsidR="00586DBF" w:rsidRPr="00F44FA9">
        <w:t>.</w:t>
      </w:r>
    </w:p>
    <w:p w14:paraId="2A816221" w14:textId="35E445E7" w:rsidR="00991A26" w:rsidRPr="005D52B5" w:rsidRDefault="008876B0" w:rsidP="00991A26">
      <w:pPr>
        <w:pStyle w:val="2"/>
      </w:pPr>
      <w:r w:rsidRPr="0079148D">
        <w:t>Написать программу,</w:t>
      </w:r>
      <w:r w:rsidR="005D52B5" w:rsidRPr="005D52B5">
        <w:t xml:space="preserve"> </w:t>
      </w:r>
      <w:r w:rsidR="005D52B5">
        <w:t>сравнивающую введённую пользователем строку</w:t>
      </w:r>
      <w:r w:rsidR="00533D8D">
        <w:t>-пароль</w:t>
      </w:r>
      <w:r w:rsidR="005D52B5">
        <w:t xml:space="preserve"> с эталонной, и если </w:t>
      </w:r>
      <w:r w:rsidR="0058702A">
        <w:t>строки одинаковые выводит, что доступ разрешен, иначе</w:t>
      </w:r>
      <w:r w:rsidR="00533D8D">
        <w:t xml:space="preserve"> сообщает, что введенный пароль неверный</w:t>
      </w:r>
      <w:r w:rsidR="009A1906">
        <w:t>.</w:t>
      </w:r>
    </w:p>
    <w:p w14:paraId="218B0DBB" w14:textId="5275BA95" w:rsidR="00A36F65" w:rsidRDefault="00A36F65" w:rsidP="00A36F65">
      <w:pPr>
        <w:pStyle w:val="1"/>
      </w:pPr>
      <w:r>
        <w:t>Порядок выполнения работы</w:t>
      </w:r>
    </w:p>
    <w:p w14:paraId="6E9A8C2F" w14:textId="5F351A5F" w:rsidR="00A36F65" w:rsidRDefault="00450B1F" w:rsidP="00A36F65">
      <w:pPr>
        <w:pStyle w:val="2"/>
      </w:pPr>
      <w:r w:rsidRPr="00450B1F">
        <w:t>Запустить</w:t>
      </w:r>
      <w:r w:rsidR="00885D44">
        <w:t xml:space="preserve"> </w:t>
      </w:r>
      <w:r w:rsidR="00885D44">
        <w:rPr>
          <w:lang w:val="en-US"/>
        </w:rPr>
        <w:t>IDE</w:t>
      </w:r>
      <w:r w:rsidRPr="00450B1F">
        <w:t xml:space="preserve"> </w:t>
      </w:r>
      <w:r w:rsidR="00D733E3">
        <w:rPr>
          <w:lang w:val="en-US"/>
        </w:rPr>
        <w:t>SASM</w:t>
      </w:r>
      <w:r w:rsidR="00885D44">
        <w:t>.</w:t>
      </w:r>
    </w:p>
    <w:p w14:paraId="3A00CB54" w14:textId="5F0DB32F" w:rsidR="00A36F65" w:rsidRDefault="00A36F65" w:rsidP="00A36F65">
      <w:pPr>
        <w:pStyle w:val="2"/>
      </w:pPr>
      <w:r>
        <w:t>Выполнить все задания из п.5</w:t>
      </w:r>
      <w:r w:rsidR="00885D44" w:rsidRPr="00885D44">
        <w:t xml:space="preserve"> </w:t>
      </w:r>
      <w:r w:rsidR="00885D44">
        <w:t>в отдельных файлах</w:t>
      </w:r>
      <w:r>
        <w:t>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lastRenderedPageBreak/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F32B778" w14:textId="77777777" w:rsidR="002A55DA" w:rsidRDefault="002A55DA" w:rsidP="002A55DA">
      <w:pPr>
        <w:pStyle w:val="2"/>
      </w:pPr>
      <w:r w:rsidRPr="002A55DA">
        <w:t xml:space="preserve">Для чего в операциях с цепочками используется флаг DF? </w:t>
      </w:r>
    </w:p>
    <w:p w14:paraId="13ECCC9B" w14:textId="77777777" w:rsidR="002A55DA" w:rsidRDefault="002A55DA" w:rsidP="002A55DA">
      <w:pPr>
        <w:pStyle w:val="2"/>
      </w:pPr>
      <w:r w:rsidRPr="002A55DA">
        <w:t xml:space="preserve">Для чего используются префиксы в операциях с цепочками данных? </w:t>
      </w:r>
    </w:p>
    <w:p w14:paraId="201C001A" w14:textId="77777777" w:rsidR="002A55DA" w:rsidRDefault="002A55DA" w:rsidP="002A55DA">
      <w:pPr>
        <w:pStyle w:val="2"/>
      </w:pPr>
      <w:r w:rsidRPr="002A55DA">
        <w:t xml:space="preserve">Какие команды используются для сравнения цепочек данных? </w:t>
      </w:r>
    </w:p>
    <w:p w14:paraId="2ACA0433" w14:textId="19E9CD94" w:rsidR="002A55DA" w:rsidRDefault="002A55DA" w:rsidP="002A55DA">
      <w:pPr>
        <w:pStyle w:val="2"/>
      </w:pPr>
      <w:r w:rsidRPr="002A55DA">
        <w:t xml:space="preserve">Операнды каких размеров могут использоваться в операциях с цепочками данных? </w:t>
      </w:r>
      <w:r w:rsidR="008F3998">
        <w:t xml:space="preserve">Как </w:t>
      </w:r>
      <w:r w:rsidR="00F26AE5">
        <w:t>в операции указывается, с каким типом данных она работает?</w:t>
      </w:r>
    </w:p>
    <w:p w14:paraId="2FFFADF6" w14:textId="4964602A" w:rsidR="00EE187F" w:rsidRDefault="002A55DA" w:rsidP="002A55DA">
      <w:pPr>
        <w:pStyle w:val="2"/>
      </w:pPr>
      <w:r w:rsidRPr="002A55DA">
        <w:t>Какие регистры предназначены для задания источника и приемника в операциях с цепочками данных?</w:t>
      </w:r>
    </w:p>
    <w:sectPr w:rsidR="00EE187F" w:rsidSect="00FE5E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FAF99" w14:textId="77777777" w:rsidR="00520110" w:rsidRDefault="00520110" w:rsidP="00FE5EF7">
      <w:r>
        <w:separator/>
      </w:r>
    </w:p>
  </w:endnote>
  <w:endnote w:type="continuationSeparator" w:id="0">
    <w:p w14:paraId="5EB46B4A" w14:textId="77777777" w:rsidR="00520110" w:rsidRDefault="00520110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164A" w14:textId="77777777" w:rsidR="00F26AE5" w:rsidRDefault="00F26AE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A05F" w14:textId="77777777" w:rsidR="00F26AE5" w:rsidRDefault="00F26AE5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315C0" w14:textId="77777777" w:rsidR="00F26AE5" w:rsidRDefault="00F26AE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AB47F" w14:textId="77777777" w:rsidR="00520110" w:rsidRDefault="00520110" w:rsidP="00FE5EF7">
      <w:r>
        <w:separator/>
      </w:r>
    </w:p>
  </w:footnote>
  <w:footnote w:type="continuationSeparator" w:id="0">
    <w:p w14:paraId="0AE9AEA9" w14:textId="77777777" w:rsidR="00520110" w:rsidRDefault="00520110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D476" w14:textId="77777777" w:rsidR="00F26AE5" w:rsidRDefault="00F26AE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C72A" w14:textId="77777777" w:rsidR="00F26AE5" w:rsidRDefault="00F26AE5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62E0377E" w:rsidR="00FE5EF7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F26AE5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5A61"/>
    <w:rsid w:val="000429C6"/>
    <w:rsid w:val="000941BA"/>
    <w:rsid w:val="001534C5"/>
    <w:rsid w:val="0018259A"/>
    <w:rsid w:val="001974B9"/>
    <w:rsid w:val="001D033F"/>
    <w:rsid w:val="001D78D2"/>
    <w:rsid w:val="001E32F3"/>
    <w:rsid w:val="001E3653"/>
    <w:rsid w:val="001E5DCD"/>
    <w:rsid w:val="00271E47"/>
    <w:rsid w:val="002765B3"/>
    <w:rsid w:val="002A55DA"/>
    <w:rsid w:val="002C06B4"/>
    <w:rsid w:val="002C51BB"/>
    <w:rsid w:val="0036009E"/>
    <w:rsid w:val="003A3E05"/>
    <w:rsid w:val="003B13D3"/>
    <w:rsid w:val="003B2961"/>
    <w:rsid w:val="003D7274"/>
    <w:rsid w:val="00402D5D"/>
    <w:rsid w:val="004478AD"/>
    <w:rsid w:val="00450B1F"/>
    <w:rsid w:val="0048696B"/>
    <w:rsid w:val="00491FF5"/>
    <w:rsid w:val="004A368A"/>
    <w:rsid w:val="004D3B40"/>
    <w:rsid w:val="004E6241"/>
    <w:rsid w:val="005106F2"/>
    <w:rsid w:val="00520110"/>
    <w:rsid w:val="00533D8D"/>
    <w:rsid w:val="00561347"/>
    <w:rsid w:val="00561558"/>
    <w:rsid w:val="00574105"/>
    <w:rsid w:val="00586DBF"/>
    <w:rsid w:val="0058702A"/>
    <w:rsid w:val="005D52B5"/>
    <w:rsid w:val="005F4386"/>
    <w:rsid w:val="006601DD"/>
    <w:rsid w:val="00693BA2"/>
    <w:rsid w:val="006E2B52"/>
    <w:rsid w:val="0079148D"/>
    <w:rsid w:val="00814C20"/>
    <w:rsid w:val="00820C57"/>
    <w:rsid w:val="0086105C"/>
    <w:rsid w:val="008823E4"/>
    <w:rsid w:val="00885D44"/>
    <w:rsid w:val="008876B0"/>
    <w:rsid w:val="008F3998"/>
    <w:rsid w:val="008F5493"/>
    <w:rsid w:val="00925158"/>
    <w:rsid w:val="00934127"/>
    <w:rsid w:val="0095406D"/>
    <w:rsid w:val="00991A26"/>
    <w:rsid w:val="009A1906"/>
    <w:rsid w:val="009B6DAF"/>
    <w:rsid w:val="00A277A2"/>
    <w:rsid w:val="00A36F65"/>
    <w:rsid w:val="00A45DA9"/>
    <w:rsid w:val="00A7632F"/>
    <w:rsid w:val="00AB6B93"/>
    <w:rsid w:val="00AC142E"/>
    <w:rsid w:val="00B01EC6"/>
    <w:rsid w:val="00B117C4"/>
    <w:rsid w:val="00B4059F"/>
    <w:rsid w:val="00B47D4A"/>
    <w:rsid w:val="00B61DDA"/>
    <w:rsid w:val="00B85893"/>
    <w:rsid w:val="00BA2A4B"/>
    <w:rsid w:val="00C413C9"/>
    <w:rsid w:val="00C73AC8"/>
    <w:rsid w:val="00CA3594"/>
    <w:rsid w:val="00CF0E87"/>
    <w:rsid w:val="00D66C75"/>
    <w:rsid w:val="00D733E3"/>
    <w:rsid w:val="00D97DD7"/>
    <w:rsid w:val="00DA1089"/>
    <w:rsid w:val="00DB222E"/>
    <w:rsid w:val="00DD03C5"/>
    <w:rsid w:val="00E01507"/>
    <w:rsid w:val="00E65989"/>
    <w:rsid w:val="00E73EDC"/>
    <w:rsid w:val="00E83AAC"/>
    <w:rsid w:val="00E94ED0"/>
    <w:rsid w:val="00EE187F"/>
    <w:rsid w:val="00EE39D9"/>
    <w:rsid w:val="00EE4132"/>
    <w:rsid w:val="00F26AE5"/>
    <w:rsid w:val="00F31B84"/>
    <w:rsid w:val="00F44FA9"/>
    <w:rsid w:val="00F86EF9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005A61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005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an95.github.io/SAS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164</TotalTime>
  <Pages>2</Pages>
  <Words>289</Words>
  <Characters>1819</Characters>
  <Application>Microsoft Office Word</Application>
  <DocSecurity>0</DocSecurity>
  <Lines>49</Lines>
  <Paragraphs>39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58</cp:revision>
  <cp:lastPrinted>2025-02-09T15:57:00Z</cp:lastPrinted>
  <dcterms:created xsi:type="dcterms:W3CDTF">2025-01-23T13:37:00Z</dcterms:created>
  <dcterms:modified xsi:type="dcterms:W3CDTF">2026-02-15T14:15:00Z</dcterms:modified>
</cp:coreProperties>
</file>