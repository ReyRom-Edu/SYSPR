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6DF1EB36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1A11DD">
        <w:t>1</w:t>
      </w:r>
      <w:r w:rsidR="00921ECE">
        <w:t>1</w:t>
      </w:r>
      <w:r>
        <w:br/>
      </w:r>
      <w:r w:rsidR="00F32331" w:rsidRPr="00F32331">
        <w:rPr>
          <w:bCs/>
        </w:rPr>
        <w:t xml:space="preserve">Разработка схем с использованием </w:t>
      </w:r>
      <w:r w:rsidR="00921ECE">
        <w:rPr>
          <w:bCs/>
        </w:rPr>
        <w:t>таймеров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Arduino;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>Получить навыки работы с платой Arduino Uno и макетной платой</w:t>
      </w:r>
    </w:p>
    <w:p w14:paraId="3CAA4CA4" w14:textId="2A9D2B6B" w:rsidR="00F32331" w:rsidRPr="00F32331" w:rsidRDefault="00F32331" w:rsidP="00F32331">
      <w:pPr>
        <w:pStyle w:val="2"/>
        <w:rPr>
          <w:b/>
          <w:bCs/>
        </w:rPr>
      </w:pPr>
      <w:r w:rsidRPr="001A11DD">
        <w:t xml:space="preserve">Получить навыки работы с </w:t>
      </w:r>
      <w:r w:rsidR="009843AD">
        <w:t>таймерами</w:t>
      </w:r>
      <w:r w:rsidR="00065DDA">
        <w:t xml:space="preserve"> </w:t>
      </w:r>
      <w:r w:rsidR="00065DDA">
        <w:rPr>
          <w:lang w:val="en-US"/>
        </w:rPr>
        <w:t>Arduino</w:t>
      </w:r>
    </w:p>
    <w:p w14:paraId="641B9FE9" w14:textId="653A5207" w:rsidR="00A36F65" w:rsidRDefault="00A36F65" w:rsidP="00A36F65">
      <w:pPr>
        <w:pStyle w:val="1"/>
      </w:pPr>
      <w:r>
        <w:t>Литература</w:t>
      </w:r>
    </w:p>
    <w:p w14:paraId="73C109F5" w14:textId="77777777" w:rsidR="00BD5E55" w:rsidRPr="00BD5E55" w:rsidRDefault="00BD5E55" w:rsidP="00BD5E55">
      <w:pPr>
        <w:pStyle w:val="2"/>
        <w:rPr>
          <w:b/>
        </w:rPr>
      </w:pPr>
      <w:r w:rsidRPr="00BD5E55">
        <w:t xml:space="preserve">Благодаров, А. В. Программирование микроконтроллеров семейства 1986ВЕ9х компании Миландр / А. В. Благодаров. – Москва: Горячая Линия–Телеком, 2020. – 232 с. – URL: https://ibooks.ru/bookshelf/372218/reading. – Режим доступа: только для зарегистрированных пользователей. – Текст: электронный. – гл.1-2. </w:t>
      </w:r>
    </w:p>
    <w:p w14:paraId="5D251B08" w14:textId="3275FEE9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178862E4" w14:textId="20620D07" w:rsidR="009F6F75" w:rsidRDefault="00F12E16" w:rsidP="007D200D">
      <w:pPr>
        <w:pStyle w:val="2"/>
      </w:pPr>
      <w:r>
        <w:t>Разработать схему, которая должна</w:t>
      </w:r>
      <w:r w:rsidR="00C96417">
        <w:t xml:space="preserve"> каждую секунду</w:t>
      </w:r>
      <w:r>
        <w:t xml:space="preserve"> выводить </w:t>
      </w:r>
      <w:r w:rsidR="00C96417">
        <w:t xml:space="preserve">в монитор </w:t>
      </w:r>
      <w:r w:rsidR="00B2767E">
        <w:t>последовательного</w:t>
      </w:r>
      <w:r w:rsidR="00C96417">
        <w:t xml:space="preserve"> порта</w:t>
      </w:r>
      <w:r w:rsidR="00B2767E">
        <w:t xml:space="preserve"> (</w:t>
      </w:r>
      <w:r w:rsidR="00B2767E">
        <w:rPr>
          <w:lang w:val="en-US"/>
        </w:rPr>
        <w:t>Serial</w:t>
      </w:r>
      <w:r w:rsidR="00B2767E">
        <w:t>)</w:t>
      </w:r>
      <w:r w:rsidR="00C96417">
        <w:t xml:space="preserve"> информацию о том, сколько</w:t>
      </w:r>
      <w:r w:rsidR="00B2767E">
        <w:t xml:space="preserve"> времени прошло (в</w:t>
      </w:r>
      <w:r w:rsidR="00C96417">
        <w:t xml:space="preserve"> секунд</w:t>
      </w:r>
      <w:r w:rsidR="00B2767E">
        <w:t>ах)</w:t>
      </w:r>
      <w:r w:rsidR="00C96417">
        <w:t xml:space="preserve"> </w:t>
      </w:r>
      <w:r w:rsidR="00B2767E">
        <w:t xml:space="preserve">с </w:t>
      </w:r>
      <w:r w:rsidR="00E6734C">
        <w:t>включения схемы</w:t>
      </w:r>
      <w:r w:rsidR="001E6B2E">
        <w:t>.</w:t>
      </w:r>
    </w:p>
    <w:p w14:paraId="2E8AEC61" w14:textId="6741743C" w:rsidR="00635668" w:rsidRDefault="00D5710F" w:rsidP="007D200D">
      <w:pPr>
        <w:pStyle w:val="2"/>
      </w:pPr>
      <w:r>
        <w:t>Разработать схему</w:t>
      </w:r>
      <w:r w:rsidR="00C10FFE">
        <w:t xml:space="preserve"> с использованием двух светодиодов: синего</w:t>
      </w:r>
      <w:r w:rsidR="004517A4">
        <w:t xml:space="preserve"> – должен </w:t>
      </w:r>
      <w:r w:rsidR="00284CCD">
        <w:t xml:space="preserve">включаться и выключаться каждые 2 </w:t>
      </w:r>
      <w:r w:rsidR="00635668">
        <w:t>секунды и</w:t>
      </w:r>
      <w:r w:rsidR="00C10FFE">
        <w:t xml:space="preserve"> красного</w:t>
      </w:r>
      <w:r w:rsidR="00284CCD">
        <w:t xml:space="preserve"> – должен включаться и выключаться каждые 1,5 секунды</w:t>
      </w:r>
      <w:r w:rsidR="00635668">
        <w:t>.</w:t>
      </w:r>
    </w:p>
    <w:p w14:paraId="694855F2" w14:textId="78CDA632" w:rsidR="001E6B2E" w:rsidRDefault="004517A4" w:rsidP="007D200D">
      <w:pPr>
        <w:pStyle w:val="2"/>
      </w:pPr>
      <w:r>
        <w:t xml:space="preserve"> </w:t>
      </w:r>
      <w:r w:rsidR="002B372B">
        <w:t>Разработать схему</w:t>
      </w:r>
      <w:r w:rsidR="00462CFE">
        <w:t>, в которой после включения платы загорается светодиод на 5 секунд</w:t>
      </w:r>
      <w:r w:rsidR="00751CD8">
        <w:t xml:space="preserve">, после чего </w:t>
      </w:r>
      <w:r w:rsidR="001F01F7">
        <w:t>гаснет</w:t>
      </w:r>
      <w:r w:rsidR="00503887">
        <w:t xml:space="preserve">, но схема продолжает работать. При этом </w:t>
      </w:r>
      <w:r w:rsidR="002821E1">
        <w:t xml:space="preserve">начиная с включения </w:t>
      </w:r>
      <w:r w:rsidR="00D7348A">
        <w:t xml:space="preserve">платы </w:t>
      </w:r>
      <w:r w:rsidR="002821E1">
        <w:t>в последовательный порт</w:t>
      </w:r>
      <w:r w:rsidR="00D7348A">
        <w:t xml:space="preserve"> (</w:t>
      </w:r>
      <w:r w:rsidR="00D7348A">
        <w:rPr>
          <w:lang w:val="en-US"/>
        </w:rPr>
        <w:t>Serial</w:t>
      </w:r>
      <w:r w:rsidR="00D7348A">
        <w:t>)</w:t>
      </w:r>
      <w:r w:rsidR="002821E1">
        <w:t xml:space="preserve"> каждую секунду должно выводиться сообщение </w:t>
      </w:r>
      <w:r w:rsidR="008B42B6">
        <w:t>«</w:t>
      </w:r>
      <w:r w:rsidR="008B42B6">
        <w:rPr>
          <w:lang w:val="en-US"/>
        </w:rPr>
        <w:t>Hello</w:t>
      </w:r>
      <w:r w:rsidR="008B42B6" w:rsidRPr="008B42B6">
        <w:t xml:space="preserve"> </w:t>
      </w:r>
      <w:r w:rsidR="008B42B6">
        <w:rPr>
          <w:lang w:val="en-US"/>
        </w:rPr>
        <w:t>World</w:t>
      </w:r>
      <w:r w:rsidR="008B42B6">
        <w:t>»</w:t>
      </w:r>
      <w:r w:rsidR="00F118D8" w:rsidRPr="00F118D8">
        <w:t>.</w:t>
      </w:r>
    </w:p>
    <w:p w14:paraId="75E82E32" w14:textId="29A6D324" w:rsidR="008B42B6" w:rsidRDefault="00243C8B" w:rsidP="007D200D">
      <w:pPr>
        <w:pStyle w:val="2"/>
      </w:pPr>
      <w:r>
        <w:t>Разработать схему с использованием датчика движения</w:t>
      </w:r>
      <w:r w:rsidR="00E54FA2">
        <w:t>: при срабатывании датчика движения должно загораться освещение (светодиод) на 30 секунд</w:t>
      </w:r>
      <w:r w:rsidR="006C4441">
        <w:t>,</w:t>
      </w:r>
      <w:r w:rsidR="00895639">
        <w:t xml:space="preserve"> ес</w:t>
      </w:r>
      <w:r w:rsidR="00602558">
        <w:t>ли при включенном освещении</w:t>
      </w:r>
      <w:r w:rsidR="006C4441">
        <w:t xml:space="preserve"> </w:t>
      </w:r>
      <w:r w:rsidR="00602558">
        <w:t xml:space="preserve">датчик </w:t>
      </w:r>
      <w:r w:rsidR="00602558">
        <w:t>срабатыва</w:t>
      </w:r>
      <w:r w:rsidR="00602558">
        <w:t>ет</w:t>
      </w:r>
      <w:r w:rsidR="00602558">
        <w:t xml:space="preserve"> </w:t>
      </w:r>
      <w:r w:rsidR="00505541">
        <w:t xml:space="preserve">повторно </w:t>
      </w:r>
      <w:r w:rsidR="00DF3B5D">
        <w:t>срок работы освещения должен продлеваться.</w:t>
      </w:r>
    </w:p>
    <w:p w14:paraId="2BB6A492" w14:textId="544D2E20" w:rsidR="00E93ED4" w:rsidRDefault="00E93ED4" w:rsidP="00E93ED4">
      <w:pPr>
        <w:pStyle w:val="2"/>
      </w:pPr>
      <w:r>
        <w:t xml:space="preserve">Разработать </w:t>
      </w:r>
      <w:r w:rsidR="00BD02A1">
        <w:t>схему,</w:t>
      </w:r>
      <w:r>
        <w:t xml:space="preserve"> генерирующую периодический прямоугольный сигнал</w:t>
      </w:r>
      <w:r w:rsidR="00BD02A1">
        <w:t xml:space="preserve"> на выходном пине (светодиод)</w:t>
      </w:r>
      <w:r>
        <w:t xml:space="preserve"> с увеличивающейся каждые </w:t>
      </w:r>
      <w:r w:rsidR="00632E5B">
        <w:t>пять</w:t>
      </w:r>
      <w:r>
        <w:t xml:space="preserve"> секунд частотой:</w:t>
      </w:r>
    </w:p>
    <w:p w14:paraId="5DBC4B43" w14:textId="0DA2F3F5" w:rsidR="00E93ED4" w:rsidRDefault="00E93ED4" w:rsidP="00E93ED4">
      <w:r w:rsidRPr="00A62A30">
        <w:t>0-</w:t>
      </w:r>
      <w:r w:rsidR="00632E5B">
        <w:t>5</w:t>
      </w:r>
      <w:r w:rsidRPr="00A62A30">
        <w:t xml:space="preserve"> </w:t>
      </w:r>
      <w:r>
        <w:rPr>
          <w:lang w:val="en-US"/>
        </w:rPr>
        <w:t>c</w:t>
      </w:r>
      <w:r w:rsidRPr="00A62A30">
        <w:t xml:space="preserve"> : </w:t>
      </w:r>
      <w:r w:rsidR="00F06447">
        <w:t>1000 мс.</w:t>
      </w:r>
    </w:p>
    <w:p w14:paraId="0C2FEF40" w14:textId="73980135" w:rsidR="00A62A30" w:rsidRDefault="00A62A30" w:rsidP="00E93ED4">
      <w:r>
        <w:t xml:space="preserve">6-10 с : </w:t>
      </w:r>
      <w:r w:rsidR="009367BE">
        <w:t>75</w:t>
      </w:r>
      <w:r w:rsidR="00F06447">
        <w:t xml:space="preserve">0 </w:t>
      </w:r>
      <w:r w:rsidR="009367BE">
        <w:t>мс.</w:t>
      </w:r>
    </w:p>
    <w:p w14:paraId="521A0C9C" w14:textId="1D0960CF" w:rsidR="005C7541" w:rsidRDefault="009367BE" w:rsidP="000B4CB7">
      <w:r>
        <w:t>11-15 с : 500 мс.</w:t>
      </w:r>
    </w:p>
    <w:p w14:paraId="56CB6EC9" w14:textId="5F806DBC" w:rsidR="00C537AA" w:rsidRPr="00632E5B" w:rsidRDefault="00C537AA" w:rsidP="000B4CB7">
      <w:r>
        <w:t xml:space="preserve">После </w:t>
      </w:r>
      <w:r w:rsidR="00BD02A1">
        <w:t>15 секунд работы последовательность должна начинаться заново.</w:t>
      </w:r>
    </w:p>
    <w:p w14:paraId="218B0DBB" w14:textId="6D8FF6FC" w:rsidR="00A36F65" w:rsidRDefault="00A36F65" w:rsidP="00A36F65">
      <w:pPr>
        <w:pStyle w:val="1"/>
      </w:pPr>
      <w:r>
        <w:lastRenderedPageBreak/>
        <w:t>Порядок выполнения работы</w:t>
      </w:r>
    </w:p>
    <w:p w14:paraId="5925C840" w14:textId="4A2AF8ED" w:rsidR="00AD07EB" w:rsidRPr="00AD07EB" w:rsidRDefault="00AD07EB" w:rsidP="00AD07EB">
      <w:pPr>
        <w:pStyle w:val="2"/>
        <w:rPr>
          <w:b/>
          <w:bCs/>
        </w:rPr>
      </w:pPr>
      <w:r w:rsidRPr="00AD07EB">
        <w:t>Перейти</w:t>
      </w:r>
      <w:r w:rsidR="006F2FDA">
        <w:t xml:space="preserve"> по ссылке</w:t>
      </w:r>
      <w:r w:rsidR="00065DDA">
        <w:t xml:space="preserve">, </w:t>
      </w:r>
      <w:r w:rsidR="00386C73">
        <w:t>предоставленной преподавателем</w:t>
      </w:r>
      <w:r w:rsidRPr="00AD07EB">
        <w:t>, авторизоваться</w:t>
      </w:r>
      <w:r w:rsidR="006F2FDA">
        <w:t xml:space="preserve"> при помощи псевдонима </w:t>
      </w:r>
      <w:r w:rsidR="006F2FDA">
        <w:rPr>
          <w:lang w:val="en-US"/>
        </w:rPr>
        <w:t>ispp</w:t>
      </w:r>
      <w:r w:rsidR="00A73DC1">
        <w:rPr>
          <w:lang w:val="en-US"/>
        </w:rPr>
        <w:t>GGNN</w:t>
      </w:r>
      <w:r w:rsidR="00A73DC1">
        <w:t xml:space="preserve">, где </w:t>
      </w:r>
      <w:r w:rsidR="00A73DC1">
        <w:rPr>
          <w:lang w:val="en-US"/>
        </w:rPr>
        <w:t>GG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группы, </w:t>
      </w:r>
      <w:r w:rsidR="00A73DC1">
        <w:rPr>
          <w:lang w:val="en-US"/>
        </w:rPr>
        <w:t>NN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</w:t>
      </w:r>
      <w:r w:rsidR="00E729A3">
        <w:t>компьютера</w:t>
      </w:r>
      <w:r w:rsidR="006F2FDA">
        <w:t>.</w:t>
      </w:r>
    </w:p>
    <w:p w14:paraId="5F42E4BA" w14:textId="77777777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Выполнить задания из п.5. </w:t>
      </w:r>
    </w:p>
    <w:p w14:paraId="1CEA9DC4" w14:textId="66A4E71B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Ответить на контрольные вопросы. </w:t>
      </w:r>
    </w:p>
    <w:p w14:paraId="4FB00525" w14:textId="5424A56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C51A252" w14:textId="41D6B86D" w:rsidR="002B6B30" w:rsidRDefault="00D0362D" w:rsidP="004701BF">
      <w:pPr>
        <w:pStyle w:val="2"/>
      </w:pPr>
      <w:r>
        <w:t xml:space="preserve">Для чего используется функция </w:t>
      </w:r>
      <w:r>
        <w:rPr>
          <w:lang w:val="en-US"/>
        </w:rPr>
        <w:t>millis</w:t>
      </w:r>
      <w:r w:rsidRPr="00D0362D">
        <w:t>()</w:t>
      </w:r>
      <w:r>
        <w:t>?</w:t>
      </w:r>
    </w:p>
    <w:p w14:paraId="4B8749AF" w14:textId="38B91925" w:rsidR="00D0362D" w:rsidRPr="004A0B42" w:rsidRDefault="00B40618" w:rsidP="004701BF">
      <w:pPr>
        <w:pStyle w:val="2"/>
      </w:pPr>
      <w:r>
        <w:t xml:space="preserve">Какой период времени </w:t>
      </w:r>
      <w:r w:rsidR="004A0B42">
        <w:t xml:space="preserve">позволяет замерить </w:t>
      </w:r>
      <w:r w:rsidR="004A0B42">
        <w:rPr>
          <w:lang w:val="en-US"/>
        </w:rPr>
        <w:t>millis</w:t>
      </w:r>
      <w:r w:rsidR="004A0B42" w:rsidRPr="004A0B42">
        <w:t>()?</w:t>
      </w:r>
    </w:p>
    <w:p w14:paraId="016FE83E" w14:textId="776533F2" w:rsidR="004A0B42" w:rsidRDefault="00BC2FA5" w:rsidP="004701BF">
      <w:pPr>
        <w:pStyle w:val="2"/>
      </w:pPr>
      <w:r>
        <w:t>Каким образом корректно вычислять про</w:t>
      </w:r>
      <w:r w:rsidR="00A12B6E">
        <w:t>ше</w:t>
      </w:r>
      <w:r>
        <w:t>д</w:t>
      </w:r>
      <w:r w:rsidR="00A12B6E">
        <w:t>ше</w:t>
      </w:r>
      <w:r>
        <w:t>е время</w:t>
      </w:r>
      <w:r w:rsidR="00A12B6E">
        <w:t xml:space="preserve"> даже при переполнении таймера?</w:t>
      </w:r>
    </w:p>
    <w:p w14:paraId="233787A9" w14:textId="3352D793" w:rsidR="006640F5" w:rsidRDefault="00D53FF1" w:rsidP="004701BF">
      <w:pPr>
        <w:pStyle w:val="2"/>
      </w:pPr>
      <w:r>
        <w:t xml:space="preserve">Какие преимущества использование </w:t>
      </w:r>
      <w:r>
        <w:rPr>
          <w:lang w:val="en-US"/>
        </w:rPr>
        <w:t>millis</w:t>
      </w:r>
      <w:r w:rsidRPr="00D53FF1">
        <w:t xml:space="preserve"> </w:t>
      </w:r>
      <w:r>
        <w:t xml:space="preserve">имеет перед </w:t>
      </w:r>
      <w:r>
        <w:rPr>
          <w:lang w:val="en-US"/>
        </w:rPr>
        <w:t>delay</w:t>
      </w:r>
      <w:r w:rsidRPr="00D53FF1">
        <w:t>?</w:t>
      </w:r>
    </w:p>
    <w:sectPr w:rsidR="006640F5" w:rsidSect="00FE5EF7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2353F" w14:textId="77777777" w:rsidR="00E90E86" w:rsidRDefault="00E90E86" w:rsidP="00FE5EF7">
      <w:r>
        <w:separator/>
      </w:r>
    </w:p>
  </w:endnote>
  <w:endnote w:type="continuationSeparator" w:id="0">
    <w:p w14:paraId="6ACD506D" w14:textId="77777777" w:rsidR="00E90E86" w:rsidRDefault="00E90E86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9B7A4" w14:textId="77777777" w:rsidR="00E90E86" w:rsidRDefault="00E90E86" w:rsidP="00FE5EF7">
      <w:r>
        <w:separator/>
      </w:r>
    </w:p>
  </w:footnote>
  <w:footnote w:type="continuationSeparator" w:id="0">
    <w:p w14:paraId="4352BF1C" w14:textId="77777777" w:rsidR="00E90E86" w:rsidRDefault="00E90E86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1BC95D80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r w:rsidR="00251CA9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20B"/>
    <w:rsid w:val="00015E68"/>
    <w:rsid w:val="000429C6"/>
    <w:rsid w:val="00045EF5"/>
    <w:rsid w:val="000622D3"/>
    <w:rsid w:val="00065DDA"/>
    <w:rsid w:val="00066EF0"/>
    <w:rsid w:val="00070568"/>
    <w:rsid w:val="00081941"/>
    <w:rsid w:val="00082A07"/>
    <w:rsid w:val="0008619C"/>
    <w:rsid w:val="0009775F"/>
    <w:rsid w:val="000A731D"/>
    <w:rsid w:val="000B3F9F"/>
    <w:rsid w:val="000B4CB7"/>
    <w:rsid w:val="000C03C6"/>
    <w:rsid w:val="000C2E99"/>
    <w:rsid w:val="000C6237"/>
    <w:rsid w:val="000C6C79"/>
    <w:rsid w:val="00102B22"/>
    <w:rsid w:val="00112B63"/>
    <w:rsid w:val="00116413"/>
    <w:rsid w:val="00125CAB"/>
    <w:rsid w:val="001426C6"/>
    <w:rsid w:val="00145020"/>
    <w:rsid w:val="001457DE"/>
    <w:rsid w:val="001476C1"/>
    <w:rsid w:val="00150C7B"/>
    <w:rsid w:val="001534C5"/>
    <w:rsid w:val="001544F0"/>
    <w:rsid w:val="00163955"/>
    <w:rsid w:val="001640CE"/>
    <w:rsid w:val="00166AE0"/>
    <w:rsid w:val="00170313"/>
    <w:rsid w:val="00176021"/>
    <w:rsid w:val="00181EF1"/>
    <w:rsid w:val="0018259A"/>
    <w:rsid w:val="001944BA"/>
    <w:rsid w:val="001974B9"/>
    <w:rsid w:val="001A11DD"/>
    <w:rsid w:val="001A6198"/>
    <w:rsid w:val="001B0774"/>
    <w:rsid w:val="001B0C71"/>
    <w:rsid w:val="001B3154"/>
    <w:rsid w:val="001B3B7D"/>
    <w:rsid w:val="001D033F"/>
    <w:rsid w:val="001D3DB9"/>
    <w:rsid w:val="001D762C"/>
    <w:rsid w:val="001E32F3"/>
    <w:rsid w:val="001E5DCD"/>
    <w:rsid w:val="001E6B2E"/>
    <w:rsid w:val="001F01F7"/>
    <w:rsid w:val="001F4D1A"/>
    <w:rsid w:val="00222789"/>
    <w:rsid w:val="00227CFF"/>
    <w:rsid w:val="00241FC5"/>
    <w:rsid w:val="00243C8B"/>
    <w:rsid w:val="00245117"/>
    <w:rsid w:val="002451CB"/>
    <w:rsid w:val="00247596"/>
    <w:rsid w:val="00251CA9"/>
    <w:rsid w:val="00263401"/>
    <w:rsid w:val="00271E47"/>
    <w:rsid w:val="00273DFE"/>
    <w:rsid w:val="002765B3"/>
    <w:rsid w:val="00280F34"/>
    <w:rsid w:val="002812A7"/>
    <w:rsid w:val="002821E1"/>
    <w:rsid w:val="00284CCD"/>
    <w:rsid w:val="002A1BC8"/>
    <w:rsid w:val="002A55DA"/>
    <w:rsid w:val="002B295F"/>
    <w:rsid w:val="002B372B"/>
    <w:rsid w:val="002B6B30"/>
    <w:rsid w:val="002C06B4"/>
    <w:rsid w:val="002C51BB"/>
    <w:rsid w:val="002F053E"/>
    <w:rsid w:val="002F2638"/>
    <w:rsid w:val="003216F9"/>
    <w:rsid w:val="00355F66"/>
    <w:rsid w:val="00357926"/>
    <w:rsid w:val="00371361"/>
    <w:rsid w:val="00376817"/>
    <w:rsid w:val="003807FA"/>
    <w:rsid w:val="003847B5"/>
    <w:rsid w:val="00386C73"/>
    <w:rsid w:val="003911D2"/>
    <w:rsid w:val="003A5096"/>
    <w:rsid w:val="003B13D3"/>
    <w:rsid w:val="003C16E7"/>
    <w:rsid w:val="003D7274"/>
    <w:rsid w:val="003E2962"/>
    <w:rsid w:val="00401480"/>
    <w:rsid w:val="00402336"/>
    <w:rsid w:val="00402D5D"/>
    <w:rsid w:val="00412872"/>
    <w:rsid w:val="00431C32"/>
    <w:rsid w:val="0043221D"/>
    <w:rsid w:val="00450B1F"/>
    <w:rsid w:val="004517A4"/>
    <w:rsid w:val="004540E1"/>
    <w:rsid w:val="004570BA"/>
    <w:rsid w:val="004577B8"/>
    <w:rsid w:val="00461DA8"/>
    <w:rsid w:val="00462CFE"/>
    <w:rsid w:val="004701BF"/>
    <w:rsid w:val="004712EB"/>
    <w:rsid w:val="0047715F"/>
    <w:rsid w:val="004837AB"/>
    <w:rsid w:val="004879B6"/>
    <w:rsid w:val="00487AED"/>
    <w:rsid w:val="00491E46"/>
    <w:rsid w:val="00497A3D"/>
    <w:rsid w:val="004A0B42"/>
    <w:rsid w:val="004A13B0"/>
    <w:rsid w:val="004A298B"/>
    <w:rsid w:val="004A368A"/>
    <w:rsid w:val="004A3B74"/>
    <w:rsid w:val="004B72E8"/>
    <w:rsid w:val="004D3B40"/>
    <w:rsid w:val="004E4842"/>
    <w:rsid w:val="00503887"/>
    <w:rsid w:val="00505541"/>
    <w:rsid w:val="005106F2"/>
    <w:rsid w:val="005155D3"/>
    <w:rsid w:val="00521D23"/>
    <w:rsid w:val="00543B63"/>
    <w:rsid w:val="00561347"/>
    <w:rsid w:val="00561558"/>
    <w:rsid w:val="00566261"/>
    <w:rsid w:val="00567398"/>
    <w:rsid w:val="00574105"/>
    <w:rsid w:val="00582675"/>
    <w:rsid w:val="00582894"/>
    <w:rsid w:val="00586DBF"/>
    <w:rsid w:val="005C7541"/>
    <w:rsid w:val="005D539C"/>
    <w:rsid w:val="005F3F7D"/>
    <w:rsid w:val="005F4386"/>
    <w:rsid w:val="005F6F61"/>
    <w:rsid w:val="0060113A"/>
    <w:rsid w:val="00602558"/>
    <w:rsid w:val="00622441"/>
    <w:rsid w:val="00630DF3"/>
    <w:rsid w:val="00632E5B"/>
    <w:rsid w:val="00632EA6"/>
    <w:rsid w:val="006342DE"/>
    <w:rsid w:val="00635668"/>
    <w:rsid w:val="00637050"/>
    <w:rsid w:val="006601DD"/>
    <w:rsid w:val="006640F5"/>
    <w:rsid w:val="00682881"/>
    <w:rsid w:val="00693BA2"/>
    <w:rsid w:val="0069439E"/>
    <w:rsid w:val="006952B2"/>
    <w:rsid w:val="00696C50"/>
    <w:rsid w:val="006A1826"/>
    <w:rsid w:val="006A72CB"/>
    <w:rsid w:val="006B6238"/>
    <w:rsid w:val="006C4441"/>
    <w:rsid w:val="006D1889"/>
    <w:rsid w:val="006D4AA6"/>
    <w:rsid w:val="006E2B52"/>
    <w:rsid w:val="006F0879"/>
    <w:rsid w:val="006F2133"/>
    <w:rsid w:val="006F2FDA"/>
    <w:rsid w:val="006F64A1"/>
    <w:rsid w:val="00704566"/>
    <w:rsid w:val="00712D84"/>
    <w:rsid w:val="007345BA"/>
    <w:rsid w:val="00734FB0"/>
    <w:rsid w:val="00751CD8"/>
    <w:rsid w:val="00764EA0"/>
    <w:rsid w:val="0079148D"/>
    <w:rsid w:val="007A683C"/>
    <w:rsid w:val="007A7CC0"/>
    <w:rsid w:val="007B3E7A"/>
    <w:rsid w:val="007D200D"/>
    <w:rsid w:val="007E14A0"/>
    <w:rsid w:val="007E4BAC"/>
    <w:rsid w:val="007F7ED0"/>
    <w:rsid w:val="00814C20"/>
    <w:rsid w:val="00820C57"/>
    <w:rsid w:val="008416DE"/>
    <w:rsid w:val="0086105C"/>
    <w:rsid w:val="008626FB"/>
    <w:rsid w:val="00866793"/>
    <w:rsid w:val="00874F75"/>
    <w:rsid w:val="008823E4"/>
    <w:rsid w:val="0089380B"/>
    <w:rsid w:val="00895639"/>
    <w:rsid w:val="008A460C"/>
    <w:rsid w:val="008B26A7"/>
    <w:rsid w:val="008B42B6"/>
    <w:rsid w:val="008B4F50"/>
    <w:rsid w:val="008D527D"/>
    <w:rsid w:val="008E333F"/>
    <w:rsid w:val="008F5493"/>
    <w:rsid w:val="00904524"/>
    <w:rsid w:val="009165CB"/>
    <w:rsid w:val="00921ECE"/>
    <w:rsid w:val="00923168"/>
    <w:rsid w:val="00925158"/>
    <w:rsid w:val="009263D8"/>
    <w:rsid w:val="00931DFA"/>
    <w:rsid w:val="00934CEA"/>
    <w:rsid w:val="009367BE"/>
    <w:rsid w:val="009415FF"/>
    <w:rsid w:val="009431E5"/>
    <w:rsid w:val="00943376"/>
    <w:rsid w:val="00943985"/>
    <w:rsid w:val="0095406D"/>
    <w:rsid w:val="009547EE"/>
    <w:rsid w:val="0096764D"/>
    <w:rsid w:val="00976E9C"/>
    <w:rsid w:val="009843AD"/>
    <w:rsid w:val="0098596B"/>
    <w:rsid w:val="009900FE"/>
    <w:rsid w:val="009A0D76"/>
    <w:rsid w:val="009A229C"/>
    <w:rsid w:val="009A4EA9"/>
    <w:rsid w:val="009A5246"/>
    <w:rsid w:val="009B7649"/>
    <w:rsid w:val="009C705F"/>
    <w:rsid w:val="009D75A6"/>
    <w:rsid w:val="009D7816"/>
    <w:rsid w:val="009F5FA5"/>
    <w:rsid w:val="009F6F75"/>
    <w:rsid w:val="00A01DF8"/>
    <w:rsid w:val="00A05AE4"/>
    <w:rsid w:val="00A12B6E"/>
    <w:rsid w:val="00A154EC"/>
    <w:rsid w:val="00A16CC0"/>
    <w:rsid w:val="00A36F65"/>
    <w:rsid w:val="00A43807"/>
    <w:rsid w:val="00A45DA9"/>
    <w:rsid w:val="00A62A30"/>
    <w:rsid w:val="00A73DC1"/>
    <w:rsid w:val="00A74546"/>
    <w:rsid w:val="00A7632F"/>
    <w:rsid w:val="00A8427E"/>
    <w:rsid w:val="00A874B1"/>
    <w:rsid w:val="00A94C28"/>
    <w:rsid w:val="00AA0FA5"/>
    <w:rsid w:val="00AA5AC9"/>
    <w:rsid w:val="00AB6B93"/>
    <w:rsid w:val="00AD07EB"/>
    <w:rsid w:val="00AD4190"/>
    <w:rsid w:val="00AF29F1"/>
    <w:rsid w:val="00B01EC6"/>
    <w:rsid w:val="00B2767E"/>
    <w:rsid w:val="00B27DD5"/>
    <w:rsid w:val="00B40618"/>
    <w:rsid w:val="00B41D50"/>
    <w:rsid w:val="00B47D4A"/>
    <w:rsid w:val="00B50380"/>
    <w:rsid w:val="00B526C4"/>
    <w:rsid w:val="00B61DDA"/>
    <w:rsid w:val="00B655E4"/>
    <w:rsid w:val="00B756C0"/>
    <w:rsid w:val="00B85893"/>
    <w:rsid w:val="00B92029"/>
    <w:rsid w:val="00BA2A4B"/>
    <w:rsid w:val="00BC2FA5"/>
    <w:rsid w:val="00BD02A1"/>
    <w:rsid w:val="00BD5E55"/>
    <w:rsid w:val="00BD6632"/>
    <w:rsid w:val="00BE3255"/>
    <w:rsid w:val="00BE4C04"/>
    <w:rsid w:val="00BF5D53"/>
    <w:rsid w:val="00C019EA"/>
    <w:rsid w:val="00C10FFE"/>
    <w:rsid w:val="00C11A1D"/>
    <w:rsid w:val="00C20C6D"/>
    <w:rsid w:val="00C30686"/>
    <w:rsid w:val="00C413C9"/>
    <w:rsid w:val="00C42A4A"/>
    <w:rsid w:val="00C45D26"/>
    <w:rsid w:val="00C537AA"/>
    <w:rsid w:val="00C57714"/>
    <w:rsid w:val="00C73797"/>
    <w:rsid w:val="00C73AC8"/>
    <w:rsid w:val="00C74890"/>
    <w:rsid w:val="00C8297D"/>
    <w:rsid w:val="00C846F1"/>
    <w:rsid w:val="00C87102"/>
    <w:rsid w:val="00C96417"/>
    <w:rsid w:val="00C966EC"/>
    <w:rsid w:val="00CA3594"/>
    <w:rsid w:val="00CB1A1D"/>
    <w:rsid w:val="00CF0E87"/>
    <w:rsid w:val="00CF7486"/>
    <w:rsid w:val="00D0362D"/>
    <w:rsid w:val="00D3597B"/>
    <w:rsid w:val="00D35DB6"/>
    <w:rsid w:val="00D512D9"/>
    <w:rsid w:val="00D53FF1"/>
    <w:rsid w:val="00D5710F"/>
    <w:rsid w:val="00D578D7"/>
    <w:rsid w:val="00D6338A"/>
    <w:rsid w:val="00D66C75"/>
    <w:rsid w:val="00D7348A"/>
    <w:rsid w:val="00D744B0"/>
    <w:rsid w:val="00D865BA"/>
    <w:rsid w:val="00D92673"/>
    <w:rsid w:val="00D9519A"/>
    <w:rsid w:val="00DB21C6"/>
    <w:rsid w:val="00DB7AAE"/>
    <w:rsid w:val="00DD03C5"/>
    <w:rsid w:val="00DD54F2"/>
    <w:rsid w:val="00DE0349"/>
    <w:rsid w:val="00DE218B"/>
    <w:rsid w:val="00DF3B5D"/>
    <w:rsid w:val="00E01507"/>
    <w:rsid w:val="00E12022"/>
    <w:rsid w:val="00E125CB"/>
    <w:rsid w:val="00E30FA5"/>
    <w:rsid w:val="00E36F56"/>
    <w:rsid w:val="00E54FA2"/>
    <w:rsid w:val="00E63907"/>
    <w:rsid w:val="00E65989"/>
    <w:rsid w:val="00E66B6F"/>
    <w:rsid w:val="00E67256"/>
    <w:rsid w:val="00E6734C"/>
    <w:rsid w:val="00E729A3"/>
    <w:rsid w:val="00E73EDC"/>
    <w:rsid w:val="00E83AAC"/>
    <w:rsid w:val="00E84380"/>
    <w:rsid w:val="00E90E86"/>
    <w:rsid w:val="00E93ED4"/>
    <w:rsid w:val="00E94ED0"/>
    <w:rsid w:val="00E955F0"/>
    <w:rsid w:val="00EB677B"/>
    <w:rsid w:val="00EE187F"/>
    <w:rsid w:val="00EF7A8A"/>
    <w:rsid w:val="00F06447"/>
    <w:rsid w:val="00F118D8"/>
    <w:rsid w:val="00F12E16"/>
    <w:rsid w:val="00F31646"/>
    <w:rsid w:val="00F31B84"/>
    <w:rsid w:val="00F32331"/>
    <w:rsid w:val="00F345AF"/>
    <w:rsid w:val="00F44FA9"/>
    <w:rsid w:val="00F52596"/>
    <w:rsid w:val="00F5290C"/>
    <w:rsid w:val="00F82A14"/>
    <w:rsid w:val="00F86EF9"/>
    <w:rsid w:val="00FC7A0E"/>
    <w:rsid w:val="00FE5EF7"/>
    <w:rsid w:val="00FF2062"/>
    <w:rsid w:val="00FF4781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569</TotalTime>
  <Pages>2</Pages>
  <Words>318</Words>
  <Characters>2072</Characters>
  <Application>Microsoft Office Word</Application>
  <DocSecurity>0</DocSecurity>
  <Lines>56</Lines>
  <Paragraphs>40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303</cp:revision>
  <cp:lastPrinted>2026-03-03T15:07:00Z</cp:lastPrinted>
  <dcterms:created xsi:type="dcterms:W3CDTF">2025-01-23T13:37:00Z</dcterms:created>
  <dcterms:modified xsi:type="dcterms:W3CDTF">2026-03-04T15:21:00Z</dcterms:modified>
</cp:coreProperties>
</file>