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7B609F13" w:rsidR="00A36F65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1A11DD">
        <w:t>1</w:t>
      </w:r>
      <w:r w:rsidR="00723DD2" w:rsidRPr="00723DD2">
        <w:t>3</w:t>
      </w:r>
      <w:r>
        <w:br/>
      </w:r>
      <w:r w:rsidR="00F32331" w:rsidRPr="00F32331">
        <w:rPr>
          <w:bCs/>
        </w:rPr>
        <w:t xml:space="preserve">Разработка схем с использованием </w:t>
      </w:r>
      <w:r w:rsidR="00547E01">
        <w:rPr>
          <w:bCs/>
        </w:rPr>
        <w:t>дисплея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C8168A7" w14:textId="1062D9D0" w:rsidR="001A11DD" w:rsidRPr="001A11DD" w:rsidRDefault="001A11DD" w:rsidP="001A11DD">
      <w:pPr>
        <w:pStyle w:val="2"/>
        <w:rPr>
          <w:b/>
          <w:bCs/>
        </w:rPr>
      </w:pPr>
      <w:r w:rsidRPr="001A11DD">
        <w:t xml:space="preserve">Научиться создавать скетчи для микроконтроллеров Arduino; </w:t>
      </w:r>
    </w:p>
    <w:p w14:paraId="0969C7C3" w14:textId="71F4EEFE" w:rsidR="001A11DD" w:rsidRPr="00F32331" w:rsidRDefault="001A11DD" w:rsidP="001A11DD">
      <w:pPr>
        <w:pStyle w:val="2"/>
        <w:rPr>
          <w:b/>
          <w:bCs/>
        </w:rPr>
      </w:pPr>
      <w:r w:rsidRPr="001A11DD">
        <w:t>Получить навыки работы с платой Arduino Uno и макетной платой</w:t>
      </w:r>
    </w:p>
    <w:p w14:paraId="63DB310E" w14:textId="37767710" w:rsidR="009E4ADE" w:rsidRPr="006F7340" w:rsidRDefault="00F32331" w:rsidP="00975930">
      <w:pPr>
        <w:pStyle w:val="2"/>
        <w:rPr>
          <w:b/>
          <w:bCs/>
        </w:rPr>
      </w:pPr>
      <w:r w:rsidRPr="001A11DD">
        <w:t xml:space="preserve">Получить навыки работы с </w:t>
      </w:r>
      <w:r w:rsidR="00975930">
        <w:t>дисплеями</w:t>
      </w:r>
      <w:r w:rsidR="00065DDA">
        <w:t xml:space="preserve"> </w:t>
      </w:r>
      <w:r w:rsidR="00065DDA">
        <w:rPr>
          <w:lang w:val="en-US"/>
        </w:rPr>
        <w:t>Arduino</w:t>
      </w:r>
    </w:p>
    <w:p w14:paraId="641B9FE9" w14:textId="653A5207" w:rsidR="00A36F65" w:rsidRDefault="00A36F65" w:rsidP="00A36F65">
      <w:pPr>
        <w:pStyle w:val="1"/>
      </w:pPr>
      <w:r>
        <w:t>Литература</w:t>
      </w:r>
    </w:p>
    <w:p w14:paraId="73C109F5" w14:textId="77777777" w:rsidR="00BD5E55" w:rsidRPr="00BD5E55" w:rsidRDefault="00BD5E55" w:rsidP="00BD5E55">
      <w:pPr>
        <w:pStyle w:val="2"/>
        <w:rPr>
          <w:b/>
        </w:rPr>
      </w:pPr>
      <w:r w:rsidRPr="00BD5E55">
        <w:t xml:space="preserve">Благодаров, А. В. Программирование микроконтроллеров семейства 1986ВЕ9х компании Миландр / А. В. Благодаров. – Москва: Горячая Линия–Телеком, 2020. – 232 с. – URL: https://ibooks.ru/bookshelf/372218/reading. – Режим доступа: только для зарегистрированных пользователей. – Текст: электронный. – гл.1-2. </w:t>
      </w:r>
    </w:p>
    <w:p w14:paraId="5D251B08" w14:textId="3275FEE9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5E55031C" w14:textId="52D66A9A" w:rsidR="00DE2E78" w:rsidRDefault="00F12E16" w:rsidP="00753841">
      <w:pPr>
        <w:pStyle w:val="2"/>
      </w:pPr>
      <w:r>
        <w:t xml:space="preserve">Разработать </w:t>
      </w:r>
      <w:r w:rsidR="00DA6149">
        <w:t>схему</w:t>
      </w:r>
      <w:r w:rsidR="00753841">
        <w:t xml:space="preserve"> </w:t>
      </w:r>
      <w:r w:rsidR="00DA6149">
        <w:t>с</w:t>
      </w:r>
      <w:r w:rsidR="00753841">
        <w:t xml:space="preserve"> использованием дисплея </w:t>
      </w:r>
      <w:r w:rsidR="00753841">
        <w:rPr>
          <w:lang w:val="en-US"/>
        </w:rPr>
        <w:t>LCD</w:t>
      </w:r>
      <w:r w:rsidR="00753841" w:rsidRPr="00753841">
        <w:t xml:space="preserve"> </w:t>
      </w:r>
      <w:r w:rsidR="001E51D7" w:rsidRPr="001E51D7">
        <w:t>16</w:t>
      </w:r>
      <w:r w:rsidR="006B1E20">
        <w:rPr>
          <w:lang w:val="en-US"/>
        </w:rPr>
        <w:t>x</w:t>
      </w:r>
      <w:r w:rsidR="001E51D7" w:rsidRPr="001E51D7">
        <w:t>2</w:t>
      </w:r>
      <w:r w:rsidR="00B25C8F">
        <w:t>,</w:t>
      </w:r>
      <w:r w:rsidR="00DA6149" w:rsidRPr="00DA6149">
        <w:t xml:space="preserve"> </w:t>
      </w:r>
      <w:r w:rsidR="00DA6149">
        <w:t xml:space="preserve">для вывода времени прошедшего </w:t>
      </w:r>
      <w:r w:rsidR="00B73ECB">
        <w:t xml:space="preserve">с включения схемы в формате </w:t>
      </w:r>
      <w:proofErr w:type="gramStart"/>
      <w:r w:rsidR="00B73ECB">
        <w:t>мм:сс</w:t>
      </w:r>
      <w:proofErr w:type="gramEnd"/>
      <w:r w:rsidR="00867D77">
        <w:t xml:space="preserve"> на дисплей</w:t>
      </w:r>
      <w:r w:rsidR="00234DFF">
        <w:t>.</w:t>
      </w:r>
    </w:p>
    <w:p w14:paraId="48FE7901" w14:textId="62B69291" w:rsidR="00234DFF" w:rsidRDefault="00234DFF" w:rsidP="00753841">
      <w:pPr>
        <w:pStyle w:val="2"/>
      </w:pPr>
      <w:r>
        <w:t>Разработать схему</w:t>
      </w:r>
      <w:r w:rsidR="00B25C8F">
        <w:t xml:space="preserve"> </w:t>
      </w:r>
      <w:r w:rsidR="00B25C8F">
        <w:t xml:space="preserve">с использованием дисплея </w:t>
      </w:r>
      <w:r w:rsidR="00B25C8F">
        <w:rPr>
          <w:lang w:val="en-US"/>
        </w:rPr>
        <w:t>LCD</w:t>
      </w:r>
      <w:r w:rsidR="00B25C8F" w:rsidRPr="00753841">
        <w:t xml:space="preserve"> </w:t>
      </w:r>
      <w:r w:rsidR="00B25C8F" w:rsidRPr="001E51D7">
        <w:t>16</w:t>
      </w:r>
      <w:r w:rsidR="006B1E20">
        <w:rPr>
          <w:lang w:val="en-US"/>
        </w:rPr>
        <w:t>x</w:t>
      </w:r>
      <w:r w:rsidR="00B25C8F" w:rsidRPr="001E51D7">
        <w:t>2</w:t>
      </w:r>
      <w:r>
        <w:t xml:space="preserve">, </w:t>
      </w:r>
      <w:r w:rsidR="00B25C8F">
        <w:t xml:space="preserve">выводящую </w:t>
      </w:r>
      <w:r w:rsidR="007B57C2">
        <w:t>на экран бегущую строку</w:t>
      </w:r>
      <w:r w:rsidR="00422F25">
        <w:t xml:space="preserve"> (прокручивается </w:t>
      </w:r>
      <w:r w:rsidR="006B1E20">
        <w:t>справа</w:t>
      </w:r>
      <w:r w:rsidR="00422F25">
        <w:t xml:space="preserve"> налево)</w:t>
      </w:r>
      <w:r w:rsidR="007B57C2">
        <w:t xml:space="preserve"> </w:t>
      </w:r>
      <w:r w:rsidR="00A50CB1">
        <w:rPr>
          <w:lang w:val="en-US"/>
        </w:rPr>
        <w:t>c</w:t>
      </w:r>
      <w:r w:rsidR="00A50CB1" w:rsidRPr="00A50CB1">
        <w:t xml:space="preserve"> </w:t>
      </w:r>
      <w:r w:rsidR="00A50CB1">
        <w:t xml:space="preserve">сообщением </w:t>
      </w:r>
      <w:r w:rsidR="00422F25">
        <w:t>«</w:t>
      </w:r>
      <w:r w:rsidR="006B1E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6B1E20">
        <w:rPr>
          <w:lang w:val="en-US"/>
        </w:rPr>
        <w:t>️</w:t>
      </w:r>
      <w:r w:rsidR="00422F25">
        <w:rPr>
          <w:lang w:val="en-US"/>
        </w:rPr>
        <w:t>Hello</w:t>
      </w:r>
      <w:r w:rsidR="00422F25" w:rsidRPr="00422F25">
        <w:t xml:space="preserve"> </w:t>
      </w:r>
      <w:r w:rsidR="00422F25">
        <w:rPr>
          <w:lang w:val="en-US"/>
        </w:rPr>
        <w:t>World</w:t>
      </w:r>
      <w:r w:rsidR="006B1E2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 w:rsidR="006B1E20">
        <w:rPr>
          <w:lang w:val="en-US"/>
        </w:rPr>
        <w:t>️</w:t>
      </w:r>
      <w:r w:rsidR="00422F25">
        <w:t>»</w:t>
      </w:r>
      <w:r w:rsidR="006B1E20" w:rsidRPr="006B1E20">
        <w:t xml:space="preserve">. </w:t>
      </w:r>
      <w:r w:rsidR="006B1E20">
        <w:t>Символ сердца добавить в память дисплея самостоятельно.</w:t>
      </w:r>
    </w:p>
    <w:p w14:paraId="5F383BBB" w14:textId="1D4876C5" w:rsidR="006B1E20" w:rsidRDefault="006B1E20" w:rsidP="00815D7F">
      <w:pPr>
        <w:pStyle w:val="2"/>
      </w:pPr>
      <w:r>
        <w:t xml:space="preserve">Разработать схему с использованием дисплея </w:t>
      </w:r>
      <w:r w:rsidRPr="006B1E20">
        <w:rPr>
          <w:lang w:val="en-US"/>
        </w:rPr>
        <w:t>OLED</w:t>
      </w:r>
      <w:r w:rsidRPr="006B1E20">
        <w:t xml:space="preserve"> 128</w:t>
      </w:r>
      <w:r w:rsidRPr="006B1E20">
        <w:rPr>
          <w:lang w:val="en-US"/>
        </w:rPr>
        <w:t>x</w:t>
      </w:r>
      <w:r w:rsidRPr="006B1E20">
        <w:t>64</w:t>
      </w:r>
      <w:r>
        <w:t>, для отображения изображения размером 64</w:t>
      </w:r>
      <w:r w:rsidRPr="006B1E20">
        <w:rPr>
          <w:lang w:val="en-US"/>
        </w:rPr>
        <w:t>x</w:t>
      </w:r>
      <w:r>
        <w:t xml:space="preserve">64 на правой половине дисплея. Изображение можно найти, сгенерировать или нарисовать самостоятельно при помощи сайта: </w:t>
      </w:r>
      <w:hyperlink r:id="rId7" w:history="1">
        <w:r w:rsidRPr="00356175">
          <w:rPr>
            <w:rStyle w:val="af4"/>
          </w:rPr>
          <w:t>https://pkolt.github.io/bitmap_editor</w:t>
        </w:r>
      </w:hyperlink>
      <w:r>
        <w:t xml:space="preserve"> </w:t>
      </w:r>
    </w:p>
    <w:p w14:paraId="33BD6AF0" w14:textId="77777777" w:rsidR="00C52DD4" w:rsidRDefault="008F799E" w:rsidP="00815D7F">
      <w:pPr>
        <w:pStyle w:val="2"/>
      </w:pPr>
      <w:r>
        <w:t>Изменить схему из п.5.4, добавив в нее 2 кнопки. В левой части экрана должно отображаться меню</w:t>
      </w:r>
      <w:r w:rsidR="003330FA">
        <w:t xml:space="preserve"> из 3 пунктов </w:t>
      </w:r>
      <w:r w:rsidR="00C346A4">
        <w:t xml:space="preserve">для отображения состояний еды, энергии и </w:t>
      </w:r>
      <w:r w:rsidR="00844845">
        <w:t>здоровья. При нажатии на первую кнопку пункты меню должны переключаться – вокруг активного пункта необходимо отображать рамку</w:t>
      </w:r>
      <w:r w:rsidR="00C52DD4">
        <w:t>.</w:t>
      </w:r>
    </w:p>
    <w:p w14:paraId="4DDCEC3D" w14:textId="1751CDA0" w:rsidR="00553BED" w:rsidRDefault="00C52DD4" w:rsidP="00553BED">
      <w:pPr>
        <w:pStyle w:val="2"/>
      </w:pPr>
      <w:r>
        <w:t>Изменить схему из п.5.5,</w:t>
      </w:r>
      <w:r w:rsidR="003330FA" w:rsidRPr="003330FA">
        <w:t xml:space="preserve"> </w:t>
      </w:r>
      <w:r w:rsidR="009F536D">
        <w:t>так, чтобы для каждого пункта меню отображалось значение характеристики от 1 до 100</w:t>
      </w:r>
      <w:r w:rsidR="00553BED">
        <w:t xml:space="preserve">. Еда и энергия должны периодически уменьшаться, а здоровье увеличиваться, пока характеристики больше 80. Если любая из двух характеристик опускается ниже 20, здоровье начинает уменьшаться (сильнее если обе меньше 20). </w:t>
      </w:r>
      <w:r w:rsidR="0078274F">
        <w:t>При нажатии на вторую кнопку при выбранном пункте меню характеристика должна увеличиваться.</w:t>
      </w:r>
      <w:r w:rsidR="0078274F">
        <w:t xml:space="preserve"> </w:t>
      </w:r>
      <w:r w:rsidR="00553BED">
        <w:t>Если здоровье на 0, необходимо выводить сообщение «</w:t>
      </w:r>
      <w:r w:rsidR="00553BED">
        <w:rPr>
          <w:lang w:val="en-US"/>
        </w:rPr>
        <w:t>Game</w:t>
      </w:r>
      <w:r w:rsidR="00553BED" w:rsidRPr="00553BED">
        <w:t xml:space="preserve"> </w:t>
      </w:r>
      <w:r w:rsidR="00553BED">
        <w:rPr>
          <w:lang w:val="en-US"/>
        </w:rPr>
        <w:t>over</w:t>
      </w:r>
      <w:r w:rsidR="00553BED">
        <w:t xml:space="preserve">». </w:t>
      </w:r>
    </w:p>
    <w:p w14:paraId="218B0DBB" w14:textId="6D8FF6FC" w:rsidR="00A36F65" w:rsidRDefault="00A36F65" w:rsidP="00A36F65">
      <w:pPr>
        <w:pStyle w:val="1"/>
      </w:pPr>
      <w:r>
        <w:lastRenderedPageBreak/>
        <w:t>Порядок выполнения работы</w:t>
      </w:r>
    </w:p>
    <w:p w14:paraId="5925C840" w14:textId="4A2AF8ED" w:rsidR="00AD07EB" w:rsidRPr="00AD07EB" w:rsidRDefault="00AD07EB" w:rsidP="00AD07EB">
      <w:pPr>
        <w:pStyle w:val="2"/>
        <w:rPr>
          <w:b/>
          <w:bCs/>
        </w:rPr>
      </w:pPr>
      <w:r w:rsidRPr="00AD07EB">
        <w:t>Перейти</w:t>
      </w:r>
      <w:r w:rsidR="006F2FDA">
        <w:t xml:space="preserve"> по ссылке</w:t>
      </w:r>
      <w:r w:rsidR="00065DDA">
        <w:t xml:space="preserve">, </w:t>
      </w:r>
      <w:r w:rsidR="00386C73">
        <w:t>предоставленной преподавателем</w:t>
      </w:r>
      <w:r w:rsidRPr="00AD07EB">
        <w:t>, авторизоваться</w:t>
      </w:r>
      <w:r w:rsidR="006F2FDA">
        <w:t xml:space="preserve"> при помощи псевдонима </w:t>
      </w:r>
      <w:r w:rsidR="006F2FDA">
        <w:rPr>
          <w:lang w:val="en-US"/>
        </w:rPr>
        <w:t>ispp</w:t>
      </w:r>
      <w:r w:rsidR="00A73DC1">
        <w:rPr>
          <w:lang w:val="en-US"/>
        </w:rPr>
        <w:t>GGNN</w:t>
      </w:r>
      <w:r w:rsidR="00A73DC1">
        <w:t xml:space="preserve">, где </w:t>
      </w:r>
      <w:r w:rsidR="00A73DC1">
        <w:rPr>
          <w:lang w:val="en-US"/>
        </w:rPr>
        <w:t>GG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группы, </w:t>
      </w:r>
      <w:r w:rsidR="00A73DC1">
        <w:rPr>
          <w:lang w:val="en-US"/>
        </w:rPr>
        <w:t>NN</w:t>
      </w:r>
      <w:r w:rsidR="00A73DC1" w:rsidRPr="00A73DC1">
        <w:t xml:space="preserve"> </w:t>
      </w:r>
      <w:r w:rsidR="00A73DC1">
        <w:t>–</w:t>
      </w:r>
      <w:r w:rsidR="00A73DC1" w:rsidRPr="00A73DC1">
        <w:t xml:space="preserve"> </w:t>
      </w:r>
      <w:r w:rsidR="00A73DC1">
        <w:t xml:space="preserve">номер </w:t>
      </w:r>
      <w:r w:rsidR="00E729A3">
        <w:t>компьютера</w:t>
      </w:r>
      <w:r w:rsidR="006F2FDA">
        <w:t>.</w:t>
      </w:r>
    </w:p>
    <w:p w14:paraId="5F42E4BA" w14:textId="77777777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Выполнить задания из п.5. </w:t>
      </w:r>
    </w:p>
    <w:p w14:paraId="1CEA9DC4" w14:textId="66A4E71B" w:rsidR="00AD07EB" w:rsidRPr="00AD07EB" w:rsidRDefault="00AD07EB" w:rsidP="00AD07EB">
      <w:pPr>
        <w:pStyle w:val="2"/>
        <w:rPr>
          <w:b/>
          <w:bCs/>
        </w:rPr>
      </w:pPr>
      <w:r w:rsidRPr="00AD07EB">
        <w:t xml:space="preserve">Ответить на контрольные вопросы. </w:t>
      </w:r>
    </w:p>
    <w:p w14:paraId="4FB00525" w14:textId="5424A56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C51A252" w14:textId="4B3F7AA6" w:rsidR="002B6B30" w:rsidRDefault="00FE5B08" w:rsidP="004701BF">
      <w:pPr>
        <w:pStyle w:val="2"/>
      </w:pPr>
      <w:r>
        <w:t xml:space="preserve">Как выполняется подключение </w:t>
      </w:r>
      <w:r w:rsidR="0078274F">
        <w:t xml:space="preserve">дисплея через </w:t>
      </w:r>
      <w:r w:rsidR="0078274F">
        <w:rPr>
          <w:lang w:val="en-US"/>
        </w:rPr>
        <w:t>I</w:t>
      </w:r>
      <w:r w:rsidR="0078274F" w:rsidRPr="0078274F">
        <w:t>2</w:t>
      </w:r>
      <w:r w:rsidR="0078274F">
        <w:rPr>
          <w:lang w:val="en-US"/>
        </w:rPr>
        <w:t>C</w:t>
      </w:r>
      <w:r>
        <w:t xml:space="preserve"> </w:t>
      </w:r>
      <w:r w:rsidR="00B1267D">
        <w:t xml:space="preserve">к </w:t>
      </w:r>
      <w:r w:rsidR="00B1267D">
        <w:rPr>
          <w:lang w:val="en-US"/>
        </w:rPr>
        <w:t>Arduino</w:t>
      </w:r>
      <w:r w:rsidR="00D0362D">
        <w:t>?</w:t>
      </w:r>
    </w:p>
    <w:p w14:paraId="4B8749AF" w14:textId="66122B0F" w:rsidR="00D0362D" w:rsidRPr="004A0B42" w:rsidRDefault="00B1267D" w:rsidP="004701BF">
      <w:pPr>
        <w:pStyle w:val="2"/>
      </w:pPr>
      <w:r>
        <w:t>Какие</w:t>
      </w:r>
      <w:r w:rsidR="0078274F" w:rsidRPr="0078274F">
        <w:t xml:space="preserve"> </w:t>
      </w:r>
      <w:r w:rsidR="0078274F">
        <w:t>библиотеки можно использовать для работы с дисплеем</w:t>
      </w:r>
      <w:r w:rsidR="004A0B42" w:rsidRPr="004A0B42">
        <w:t>?</w:t>
      </w:r>
    </w:p>
    <w:p w14:paraId="233787A9" w14:textId="015924FA" w:rsidR="006640F5" w:rsidRDefault="007757B5" w:rsidP="004701BF">
      <w:pPr>
        <w:pStyle w:val="2"/>
      </w:pPr>
      <w:r>
        <w:t xml:space="preserve">Как </w:t>
      </w:r>
      <w:r w:rsidR="00CE0765">
        <w:t>подключа</w:t>
      </w:r>
      <w:r w:rsidR="0078274F">
        <w:t xml:space="preserve">ется дисплей </w:t>
      </w:r>
      <w:r w:rsidR="0078274F">
        <w:rPr>
          <w:lang w:val="en-US"/>
        </w:rPr>
        <w:t>LCD</w:t>
      </w:r>
      <w:r w:rsidR="0078274F" w:rsidRPr="0078274F">
        <w:t xml:space="preserve"> 16</w:t>
      </w:r>
      <w:r w:rsidR="0078274F">
        <w:rPr>
          <w:lang w:val="en-US"/>
        </w:rPr>
        <w:t>x</w:t>
      </w:r>
      <w:r w:rsidR="0078274F" w:rsidRPr="0078274F">
        <w:t>2</w:t>
      </w:r>
      <w:r w:rsidR="00CE0765">
        <w:t>?</w:t>
      </w:r>
    </w:p>
    <w:p w14:paraId="68FF9E9C" w14:textId="371DC662" w:rsidR="005E563C" w:rsidRDefault="0078274F" w:rsidP="0078274F">
      <w:pPr>
        <w:pStyle w:val="2"/>
      </w:pPr>
      <w:r>
        <w:t xml:space="preserve">Как подключается дисплей </w:t>
      </w:r>
      <w:r>
        <w:rPr>
          <w:lang w:val="en-US"/>
        </w:rPr>
        <w:t>OLED</w:t>
      </w:r>
      <w:r w:rsidRPr="0078274F">
        <w:t xml:space="preserve"> </w:t>
      </w:r>
      <w:r w:rsidRPr="00723DD2">
        <w:t>128</w:t>
      </w:r>
      <w:r>
        <w:rPr>
          <w:lang w:val="en-US"/>
        </w:rPr>
        <w:t>x</w:t>
      </w:r>
      <w:r w:rsidRPr="00723DD2">
        <w:t>64</w:t>
      </w:r>
      <w:r>
        <w:t>?</w:t>
      </w:r>
    </w:p>
    <w:sectPr w:rsidR="005E563C" w:rsidSect="00FE5EF7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508C" w14:textId="77777777" w:rsidR="00E20530" w:rsidRDefault="00E20530" w:rsidP="00FE5EF7">
      <w:r>
        <w:separator/>
      </w:r>
    </w:p>
  </w:endnote>
  <w:endnote w:type="continuationSeparator" w:id="0">
    <w:p w14:paraId="556D8444" w14:textId="77777777" w:rsidR="00E20530" w:rsidRDefault="00E20530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ACA4B" w14:textId="77777777" w:rsidR="00E20530" w:rsidRDefault="00E20530" w:rsidP="00FE5EF7">
      <w:r>
        <w:separator/>
      </w:r>
    </w:p>
  </w:footnote>
  <w:footnote w:type="continuationSeparator" w:id="0">
    <w:p w14:paraId="0B790C67" w14:textId="77777777" w:rsidR="00E20530" w:rsidRDefault="00E20530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1BC95D80" w:rsidR="00FE5EF7" w:rsidRDefault="00FE5EF7" w:rsidP="00FE5EF7">
    <w:pPr>
      <w:pStyle w:val="af"/>
      <w:jc w:val="right"/>
    </w:pPr>
    <w:r>
      <w:t>Составил</w:t>
    </w:r>
    <w:r w:rsidRPr="00251CA9">
      <w:t>:</w:t>
    </w:r>
    <w:r>
      <w:t xml:space="preserve"> </w:t>
    </w:r>
    <w:r w:rsidR="00251CA9">
      <w:t xml:space="preserve">Садовский </w:t>
    </w:r>
    <w:proofErr w:type="gramStart"/>
    <w:r w:rsidR="00251CA9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E7E00AE2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E7E00AE2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20B"/>
    <w:rsid w:val="00015E68"/>
    <w:rsid w:val="00040885"/>
    <w:rsid w:val="000429C6"/>
    <w:rsid w:val="00045EF5"/>
    <w:rsid w:val="000622D3"/>
    <w:rsid w:val="00065DDA"/>
    <w:rsid w:val="00066EF0"/>
    <w:rsid w:val="00070568"/>
    <w:rsid w:val="00081941"/>
    <w:rsid w:val="00082A07"/>
    <w:rsid w:val="0008619C"/>
    <w:rsid w:val="00096D5A"/>
    <w:rsid w:val="0009775F"/>
    <w:rsid w:val="000A731D"/>
    <w:rsid w:val="000B3F9F"/>
    <w:rsid w:val="000B4CB7"/>
    <w:rsid w:val="000C03C6"/>
    <w:rsid w:val="000C2E99"/>
    <w:rsid w:val="000C6237"/>
    <w:rsid w:val="000C6C79"/>
    <w:rsid w:val="000F3757"/>
    <w:rsid w:val="00102B22"/>
    <w:rsid w:val="00112B63"/>
    <w:rsid w:val="00116413"/>
    <w:rsid w:val="00125CAB"/>
    <w:rsid w:val="00135992"/>
    <w:rsid w:val="001426C6"/>
    <w:rsid w:val="00145020"/>
    <w:rsid w:val="001457DE"/>
    <w:rsid w:val="001476C1"/>
    <w:rsid w:val="00150C7B"/>
    <w:rsid w:val="001534C5"/>
    <w:rsid w:val="001544F0"/>
    <w:rsid w:val="00156009"/>
    <w:rsid w:val="00163955"/>
    <w:rsid w:val="001640CE"/>
    <w:rsid w:val="00166AE0"/>
    <w:rsid w:val="00170313"/>
    <w:rsid w:val="00176021"/>
    <w:rsid w:val="00181EF1"/>
    <w:rsid w:val="0018259A"/>
    <w:rsid w:val="001944BA"/>
    <w:rsid w:val="001974B9"/>
    <w:rsid w:val="001A11DD"/>
    <w:rsid w:val="001A6198"/>
    <w:rsid w:val="001B0774"/>
    <w:rsid w:val="001B0C71"/>
    <w:rsid w:val="001B1252"/>
    <w:rsid w:val="001B3154"/>
    <w:rsid w:val="001B3B7D"/>
    <w:rsid w:val="001C24EC"/>
    <w:rsid w:val="001D033F"/>
    <w:rsid w:val="001D0D83"/>
    <w:rsid w:val="001D3DB9"/>
    <w:rsid w:val="001D762C"/>
    <w:rsid w:val="001E32F3"/>
    <w:rsid w:val="001E34E5"/>
    <w:rsid w:val="001E51D7"/>
    <w:rsid w:val="001E5DCD"/>
    <w:rsid w:val="001E6B2E"/>
    <w:rsid w:val="001F01F7"/>
    <w:rsid w:val="001F4D1A"/>
    <w:rsid w:val="00222789"/>
    <w:rsid w:val="00227CFF"/>
    <w:rsid w:val="00234DFF"/>
    <w:rsid w:val="00241FC5"/>
    <w:rsid w:val="00243C8B"/>
    <w:rsid w:val="00245117"/>
    <w:rsid w:val="002451CB"/>
    <w:rsid w:val="00247596"/>
    <w:rsid w:val="00251CA9"/>
    <w:rsid w:val="00263401"/>
    <w:rsid w:val="00271E47"/>
    <w:rsid w:val="00273DFE"/>
    <w:rsid w:val="002765B3"/>
    <w:rsid w:val="002765BF"/>
    <w:rsid w:val="00280F34"/>
    <w:rsid w:val="002812A7"/>
    <w:rsid w:val="002821E1"/>
    <w:rsid w:val="00284CCD"/>
    <w:rsid w:val="002A1BC8"/>
    <w:rsid w:val="002A55DA"/>
    <w:rsid w:val="002B295F"/>
    <w:rsid w:val="002B372B"/>
    <w:rsid w:val="002B6B30"/>
    <w:rsid w:val="002C06B4"/>
    <w:rsid w:val="002C51BB"/>
    <w:rsid w:val="002F053E"/>
    <w:rsid w:val="002F2638"/>
    <w:rsid w:val="003216F9"/>
    <w:rsid w:val="003330FA"/>
    <w:rsid w:val="00355F66"/>
    <w:rsid w:val="00357926"/>
    <w:rsid w:val="00371361"/>
    <w:rsid w:val="00376817"/>
    <w:rsid w:val="003807FA"/>
    <w:rsid w:val="003816FF"/>
    <w:rsid w:val="003847B5"/>
    <w:rsid w:val="00386C73"/>
    <w:rsid w:val="003911D2"/>
    <w:rsid w:val="003A5096"/>
    <w:rsid w:val="003A68B0"/>
    <w:rsid w:val="003B13D3"/>
    <w:rsid w:val="003C16E7"/>
    <w:rsid w:val="003D7274"/>
    <w:rsid w:val="003E2962"/>
    <w:rsid w:val="00401480"/>
    <w:rsid w:val="00402336"/>
    <w:rsid w:val="00402D5D"/>
    <w:rsid w:val="00412872"/>
    <w:rsid w:val="00422F25"/>
    <w:rsid w:val="00431C32"/>
    <w:rsid w:val="0043221D"/>
    <w:rsid w:val="00450B1F"/>
    <w:rsid w:val="004517A4"/>
    <w:rsid w:val="004540E1"/>
    <w:rsid w:val="004570BA"/>
    <w:rsid w:val="004577B8"/>
    <w:rsid w:val="00461DA8"/>
    <w:rsid w:val="00462CFE"/>
    <w:rsid w:val="004701BF"/>
    <w:rsid w:val="004712EB"/>
    <w:rsid w:val="004722DD"/>
    <w:rsid w:val="0047715F"/>
    <w:rsid w:val="004837AB"/>
    <w:rsid w:val="004879B6"/>
    <w:rsid w:val="00487AED"/>
    <w:rsid w:val="00491E46"/>
    <w:rsid w:val="00497A3D"/>
    <w:rsid w:val="004A0B42"/>
    <w:rsid w:val="004A13B0"/>
    <w:rsid w:val="004A298B"/>
    <w:rsid w:val="004A368A"/>
    <w:rsid w:val="004A3B74"/>
    <w:rsid w:val="004B72E8"/>
    <w:rsid w:val="004D3B40"/>
    <w:rsid w:val="004E4842"/>
    <w:rsid w:val="00503887"/>
    <w:rsid w:val="00505541"/>
    <w:rsid w:val="005106F2"/>
    <w:rsid w:val="005155D3"/>
    <w:rsid w:val="00521D23"/>
    <w:rsid w:val="00543B63"/>
    <w:rsid w:val="00547E01"/>
    <w:rsid w:val="00552A6F"/>
    <w:rsid w:val="00553BED"/>
    <w:rsid w:val="00561347"/>
    <w:rsid w:val="00561558"/>
    <w:rsid w:val="00566261"/>
    <w:rsid w:val="00567398"/>
    <w:rsid w:val="00574105"/>
    <w:rsid w:val="00582675"/>
    <w:rsid w:val="00582894"/>
    <w:rsid w:val="00586DBF"/>
    <w:rsid w:val="005C7541"/>
    <w:rsid w:val="005D36D3"/>
    <w:rsid w:val="005D539C"/>
    <w:rsid w:val="005E563C"/>
    <w:rsid w:val="005E6408"/>
    <w:rsid w:val="005F04CE"/>
    <w:rsid w:val="005F3F7D"/>
    <w:rsid w:val="005F4386"/>
    <w:rsid w:val="005F6F61"/>
    <w:rsid w:val="0060113A"/>
    <w:rsid w:val="00622441"/>
    <w:rsid w:val="00630DF3"/>
    <w:rsid w:val="00632E5B"/>
    <w:rsid w:val="00632EA6"/>
    <w:rsid w:val="006342DE"/>
    <w:rsid w:val="006355E7"/>
    <w:rsid w:val="00635668"/>
    <w:rsid w:val="00637050"/>
    <w:rsid w:val="006601DD"/>
    <w:rsid w:val="006640F5"/>
    <w:rsid w:val="00682881"/>
    <w:rsid w:val="00693BA2"/>
    <w:rsid w:val="0069439E"/>
    <w:rsid w:val="006952B2"/>
    <w:rsid w:val="00696C50"/>
    <w:rsid w:val="006A1826"/>
    <w:rsid w:val="006A72CB"/>
    <w:rsid w:val="006B1E20"/>
    <w:rsid w:val="006B6238"/>
    <w:rsid w:val="006C4441"/>
    <w:rsid w:val="006D1889"/>
    <w:rsid w:val="006D3D2C"/>
    <w:rsid w:val="006D4AA6"/>
    <w:rsid w:val="006E2853"/>
    <w:rsid w:val="006E2B52"/>
    <w:rsid w:val="006F0879"/>
    <w:rsid w:val="006F2133"/>
    <w:rsid w:val="006F2FDA"/>
    <w:rsid w:val="006F64A1"/>
    <w:rsid w:val="006F7340"/>
    <w:rsid w:val="00704566"/>
    <w:rsid w:val="00712D84"/>
    <w:rsid w:val="007208E0"/>
    <w:rsid w:val="00723016"/>
    <w:rsid w:val="00723D18"/>
    <w:rsid w:val="00723DD2"/>
    <w:rsid w:val="007345BA"/>
    <w:rsid w:val="00734FB0"/>
    <w:rsid w:val="00751CD8"/>
    <w:rsid w:val="00753841"/>
    <w:rsid w:val="00764EA0"/>
    <w:rsid w:val="007757B5"/>
    <w:rsid w:val="0078274F"/>
    <w:rsid w:val="0079148D"/>
    <w:rsid w:val="007A683C"/>
    <w:rsid w:val="007A7CC0"/>
    <w:rsid w:val="007B3E7A"/>
    <w:rsid w:val="007B57C2"/>
    <w:rsid w:val="007D200D"/>
    <w:rsid w:val="007E14A0"/>
    <w:rsid w:val="007E4BAC"/>
    <w:rsid w:val="007F7BB7"/>
    <w:rsid w:val="007F7ED0"/>
    <w:rsid w:val="00814C20"/>
    <w:rsid w:val="008162FB"/>
    <w:rsid w:val="00820C57"/>
    <w:rsid w:val="008416DE"/>
    <w:rsid w:val="00844845"/>
    <w:rsid w:val="0086105C"/>
    <w:rsid w:val="008626FB"/>
    <w:rsid w:val="00866793"/>
    <w:rsid w:val="00867D77"/>
    <w:rsid w:val="00874F75"/>
    <w:rsid w:val="008823E4"/>
    <w:rsid w:val="0089380B"/>
    <w:rsid w:val="008A460C"/>
    <w:rsid w:val="008B26A7"/>
    <w:rsid w:val="008B42B6"/>
    <w:rsid w:val="008B4F50"/>
    <w:rsid w:val="008D349F"/>
    <w:rsid w:val="008D527D"/>
    <w:rsid w:val="008E333F"/>
    <w:rsid w:val="008F5493"/>
    <w:rsid w:val="008F799E"/>
    <w:rsid w:val="009165CB"/>
    <w:rsid w:val="00921ECE"/>
    <w:rsid w:val="00923168"/>
    <w:rsid w:val="00925158"/>
    <w:rsid w:val="009263D8"/>
    <w:rsid w:val="00931DFA"/>
    <w:rsid w:val="00934CEA"/>
    <w:rsid w:val="009367BE"/>
    <w:rsid w:val="00937761"/>
    <w:rsid w:val="009415FF"/>
    <w:rsid w:val="009431E5"/>
    <w:rsid w:val="00943376"/>
    <w:rsid w:val="00943985"/>
    <w:rsid w:val="0095406D"/>
    <w:rsid w:val="009547EE"/>
    <w:rsid w:val="0096764D"/>
    <w:rsid w:val="00975930"/>
    <w:rsid w:val="00976E9C"/>
    <w:rsid w:val="009843AD"/>
    <w:rsid w:val="0098596B"/>
    <w:rsid w:val="009900FE"/>
    <w:rsid w:val="0099655C"/>
    <w:rsid w:val="009A0D76"/>
    <w:rsid w:val="009A229C"/>
    <w:rsid w:val="009A4EA9"/>
    <w:rsid w:val="009A5246"/>
    <w:rsid w:val="009B6768"/>
    <w:rsid w:val="009B7649"/>
    <w:rsid w:val="009C705F"/>
    <w:rsid w:val="009D75A6"/>
    <w:rsid w:val="009D7816"/>
    <w:rsid w:val="009E4ADE"/>
    <w:rsid w:val="009E6197"/>
    <w:rsid w:val="009F536D"/>
    <w:rsid w:val="009F5FA5"/>
    <w:rsid w:val="009F6F75"/>
    <w:rsid w:val="00A01DF8"/>
    <w:rsid w:val="00A05AE4"/>
    <w:rsid w:val="00A12B6E"/>
    <w:rsid w:val="00A13BDF"/>
    <w:rsid w:val="00A154EC"/>
    <w:rsid w:val="00A16CC0"/>
    <w:rsid w:val="00A36F65"/>
    <w:rsid w:val="00A43807"/>
    <w:rsid w:val="00A45976"/>
    <w:rsid w:val="00A45DA9"/>
    <w:rsid w:val="00A50CB1"/>
    <w:rsid w:val="00A622C9"/>
    <w:rsid w:val="00A62A30"/>
    <w:rsid w:val="00A73DC1"/>
    <w:rsid w:val="00A74546"/>
    <w:rsid w:val="00A7632F"/>
    <w:rsid w:val="00A8427E"/>
    <w:rsid w:val="00A874B1"/>
    <w:rsid w:val="00A94C28"/>
    <w:rsid w:val="00AA0FA5"/>
    <w:rsid w:val="00AA5AC9"/>
    <w:rsid w:val="00AB60B8"/>
    <w:rsid w:val="00AB6B93"/>
    <w:rsid w:val="00AD07EB"/>
    <w:rsid w:val="00AD4190"/>
    <w:rsid w:val="00AF29F1"/>
    <w:rsid w:val="00B011E9"/>
    <w:rsid w:val="00B01EC6"/>
    <w:rsid w:val="00B1267D"/>
    <w:rsid w:val="00B25C8F"/>
    <w:rsid w:val="00B27DD5"/>
    <w:rsid w:val="00B364CD"/>
    <w:rsid w:val="00B40618"/>
    <w:rsid w:val="00B41D50"/>
    <w:rsid w:val="00B47D4A"/>
    <w:rsid w:val="00B50380"/>
    <w:rsid w:val="00B526C4"/>
    <w:rsid w:val="00B61DDA"/>
    <w:rsid w:val="00B655E4"/>
    <w:rsid w:val="00B67AFA"/>
    <w:rsid w:val="00B73ECB"/>
    <w:rsid w:val="00B756C0"/>
    <w:rsid w:val="00B85893"/>
    <w:rsid w:val="00B92029"/>
    <w:rsid w:val="00BA2A4B"/>
    <w:rsid w:val="00BC2FA5"/>
    <w:rsid w:val="00BD02A1"/>
    <w:rsid w:val="00BD5E55"/>
    <w:rsid w:val="00BD6632"/>
    <w:rsid w:val="00BE3255"/>
    <w:rsid w:val="00BE43C2"/>
    <w:rsid w:val="00BE4C04"/>
    <w:rsid w:val="00BF2B35"/>
    <w:rsid w:val="00BF5D53"/>
    <w:rsid w:val="00C019EA"/>
    <w:rsid w:val="00C10FFE"/>
    <w:rsid w:val="00C11A1D"/>
    <w:rsid w:val="00C20C6D"/>
    <w:rsid w:val="00C30686"/>
    <w:rsid w:val="00C346A4"/>
    <w:rsid w:val="00C366AB"/>
    <w:rsid w:val="00C413C9"/>
    <w:rsid w:val="00C42A4A"/>
    <w:rsid w:val="00C45D26"/>
    <w:rsid w:val="00C52DD4"/>
    <w:rsid w:val="00C537AA"/>
    <w:rsid w:val="00C57714"/>
    <w:rsid w:val="00C73797"/>
    <w:rsid w:val="00C73AC8"/>
    <w:rsid w:val="00C74890"/>
    <w:rsid w:val="00C75395"/>
    <w:rsid w:val="00C8297D"/>
    <w:rsid w:val="00C846F1"/>
    <w:rsid w:val="00C87102"/>
    <w:rsid w:val="00C96417"/>
    <w:rsid w:val="00C966EC"/>
    <w:rsid w:val="00CA3594"/>
    <w:rsid w:val="00CB1A1D"/>
    <w:rsid w:val="00CB57D2"/>
    <w:rsid w:val="00CE0765"/>
    <w:rsid w:val="00CF0568"/>
    <w:rsid w:val="00CF0E87"/>
    <w:rsid w:val="00CF7486"/>
    <w:rsid w:val="00D0362D"/>
    <w:rsid w:val="00D31646"/>
    <w:rsid w:val="00D3296E"/>
    <w:rsid w:val="00D3597B"/>
    <w:rsid w:val="00D35DB6"/>
    <w:rsid w:val="00D41537"/>
    <w:rsid w:val="00D512D9"/>
    <w:rsid w:val="00D53FF1"/>
    <w:rsid w:val="00D5710F"/>
    <w:rsid w:val="00D578D7"/>
    <w:rsid w:val="00D6338A"/>
    <w:rsid w:val="00D66C75"/>
    <w:rsid w:val="00D744B0"/>
    <w:rsid w:val="00D81298"/>
    <w:rsid w:val="00D865BA"/>
    <w:rsid w:val="00D92673"/>
    <w:rsid w:val="00D9519A"/>
    <w:rsid w:val="00DA49D3"/>
    <w:rsid w:val="00DA6149"/>
    <w:rsid w:val="00DB21C6"/>
    <w:rsid w:val="00DB5420"/>
    <w:rsid w:val="00DB7AAE"/>
    <w:rsid w:val="00DD03C5"/>
    <w:rsid w:val="00DD54F2"/>
    <w:rsid w:val="00DE0349"/>
    <w:rsid w:val="00DE218B"/>
    <w:rsid w:val="00DE2E78"/>
    <w:rsid w:val="00DF3B5D"/>
    <w:rsid w:val="00E01507"/>
    <w:rsid w:val="00E12022"/>
    <w:rsid w:val="00E125CB"/>
    <w:rsid w:val="00E20530"/>
    <w:rsid w:val="00E30FA5"/>
    <w:rsid w:val="00E312A4"/>
    <w:rsid w:val="00E36F56"/>
    <w:rsid w:val="00E54FA2"/>
    <w:rsid w:val="00E63907"/>
    <w:rsid w:val="00E65989"/>
    <w:rsid w:val="00E66B6F"/>
    <w:rsid w:val="00E67256"/>
    <w:rsid w:val="00E71D02"/>
    <w:rsid w:val="00E729A3"/>
    <w:rsid w:val="00E73EDC"/>
    <w:rsid w:val="00E83AAC"/>
    <w:rsid w:val="00E84380"/>
    <w:rsid w:val="00E93ED4"/>
    <w:rsid w:val="00E94ED0"/>
    <w:rsid w:val="00E955F0"/>
    <w:rsid w:val="00EB677B"/>
    <w:rsid w:val="00EB7015"/>
    <w:rsid w:val="00EC39D0"/>
    <w:rsid w:val="00EE187F"/>
    <w:rsid w:val="00EE6F10"/>
    <w:rsid w:val="00EF7A8A"/>
    <w:rsid w:val="00F06447"/>
    <w:rsid w:val="00F102A0"/>
    <w:rsid w:val="00F118D8"/>
    <w:rsid w:val="00F11E90"/>
    <w:rsid w:val="00F12E16"/>
    <w:rsid w:val="00F31646"/>
    <w:rsid w:val="00F31B84"/>
    <w:rsid w:val="00F32331"/>
    <w:rsid w:val="00F345AF"/>
    <w:rsid w:val="00F40CCA"/>
    <w:rsid w:val="00F44FA9"/>
    <w:rsid w:val="00F52596"/>
    <w:rsid w:val="00F5290C"/>
    <w:rsid w:val="00F72356"/>
    <w:rsid w:val="00F82A14"/>
    <w:rsid w:val="00F86EF9"/>
    <w:rsid w:val="00FC7A0E"/>
    <w:rsid w:val="00FE3201"/>
    <w:rsid w:val="00FE5B08"/>
    <w:rsid w:val="00FE5EF7"/>
    <w:rsid w:val="00FF2062"/>
    <w:rsid w:val="00FF4781"/>
    <w:rsid w:val="00F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paragraph" w:styleId="af3">
    <w:name w:val="No Spacing"/>
    <w:uiPriority w:val="1"/>
    <w:qFormat/>
    <w:rsid w:val="00FF2062"/>
    <w:pPr>
      <w:spacing w:after="0" w:line="240" w:lineRule="auto"/>
      <w:ind w:firstLine="567"/>
      <w:jc w:val="both"/>
    </w:pPr>
  </w:style>
  <w:style w:type="character" w:styleId="af4">
    <w:name w:val="Hyperlink"/>
    <w:basedOn w:val="a1"/>
    <w:uiPriority w:val="99"/>
    <w:unhideWhenUsed/>
    <w:rsid w:val="002B295F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2B2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kolt.github.io/bitmap_edi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782</TotalTime>
  <Pages>2</Pages>
  <Words>353</Words>
  <Characters>2278</Characters>
  <Application>Microsoft Office Word</Application>
  <DocSecurity>0</DocSecurity>
  <Lines>56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371</cp:revision>
  <cp:lastPrinted>2026-03-03T15:07:00Z</cp:lastPrinted>
  <dcterms:created xsi:type="dcterms:W3CDTF">2025-01-23T13:37:00Z</dcterms:created>
  <dcterms:modified xsi:type="dcterms:W3CDTF">2026-03-09T19:42:00Z</dcterms:modified>
</cp:coreProperties>
</file>