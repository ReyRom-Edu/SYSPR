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18F872E3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№1</w:t>
      </w:r>
      <w:r w:rsidR="00D41F9A" w:rsidRPr="00D41F9A">
        <w:t>5</w:t>
      </w:r>
      <w:r>
        <w:br/>
      </w:r>
      <w:r w:rsidR="00D41F9A" w:rsidRPr="00D41F9A">
        <w:t>Изучение механизмов управления памятью</w:t>
      </w:r>
    </w:p>
    <w:p w14:paraId="1026D853" w14:textId="7E126FE9" w:rsidR="00A36F65" w:rsidRDefault="00A36F65" w:rsidP="00A36F65">
      <w:pPr>
        <w:pStyle w:val="1"/>
        <w:numPr>
          <w:ilvl w:val="0"/>
          <w:numId w:val="0"/>
        </w:numPr>
      </w:pPr>
      <w:r>
        <w:t>Цель работы</w:t>
      </w:r>
    </w:p>
    <w:p w14:paraId="339B33B6" w14:textId="592D737A" w:rsidR="00A36F65" w:rsidRDefault="00DA77AB" w:rsidP="00DA77AB">
      <w:pPr>
        <w:pStyle w:val="2"/>
      </w:pPr>
      <w:r>
        <w:t xml:space="preserve">Изучить механизмы </w:t>
      </w:r>
      <w:r w:rsidR="00065143">
        <w:t>управления памятью в</w:t>
      </w:r>
      <w:r w:rsidR="00A36F65">
        <w:t xml:space="preserve"> C#;</w:t>
      </w:r>
    </w:p>
    <w:p w14:paraId="641B9FE9" w14:textId="0AAA89C1" w:rsidR="00A36F65" w:rsidRDefault="00A36F65" w:rsidP="00A36F65">
      <w:pPr>
        <w:pStyle w:val="1"/>
      </w:pPr>
      <w:r>
        <w:t>Литература</w:t>
      </w:r>
    </w:p>
    <w:p w14:paraId="47107353" w14:textId="6DDB1936" w:rsidR="00A36F65" w:rsidRDefault="00A36F65" w:rsidP="00A36F65">
      <w:pPr>
        <w:pStyle w:val="2"/>
      </w:pPr>
      <w:proofErr w:type="spellStart"/>
      <w:r>
        <w:t>Фленов</w:t>
      </w:r>
      <w:proofErr w:type="spellEnd"/>
      <w:r>
        <w:t xml:space="preserve">, М. Е. Библия C#. 4 </w:t>
      </w:r>
      <w:proofErr w:type="spellStart"/>
      <w:r>
        <w:t>изд</w:t>
      </w:r>
      <w:proofErr w:type="spellEnd"/>
      <w:r>
        <w:t xml:space="preserve"> / М. Е. </w:t>
      </w:r>
      <w:proofErr w:type="spellStart"/>
      <w:r>
        <w:t>Фленов</w:t>
      </w:r>
      <w:proofErr w:type="spellEnd"/>
      <w:r>
        <w:t xml:space="preserve">. – Санкт-Петербург: </w:t>
      </w:r>
      <w:proofErr w:type="spellStart"/>
      <w:r>
        <w:t>БХВПетербург</w:t>
      </w:r>
      <w:proofErr w:type="spellEnd"/>
      <w:r>
        <w:t xml:space="preserve">, 2019. – 512 с. – URL: https://ibooks.ru/bookshelf/366634/reading. – Режим доступа: только для зарегистрированных пользователей. – Текст : электронный. 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6188E994" w14:textId="25C51874" w:rsidR="00EE5898" w:rsidRPr="00EE5898" w:rsidRDefault="00A36F65" w:rsidP="00431EBF">
      <w:pPr>
        <w:pStyle w:val="1"/>
      </w:pPr>
      <w:r>
        <w:t>Задание</w:t>
      </w:r>
    </w:p>
    <w:p w14:paraId="0341F7BE" w14:textId="183D831E" w:rsidR="00E36064" w:rsidRDefault="00E36064" w:rsidP="00DA77AB">
      <w:pPr>
        <w:pStyle w:val="2"/>
      </w:pPr>
      <w:r>
        <w:t>Исследование работы сборщика мусора</w:t>
      </w:r>
    </w:p>
    <w:p w14:paraId="30F68970" w14:textId="76D8DE88" w:rsidR="00E36064" w:rsidRDefault="00D83621" w:rsidP="00E36064">
      <w:pPr>
        <w:pStyle w:val="2"/>
        <w:numPr>
          <w:ilvl w:val="2"/>
          <w:numId w:val="6"/>
        </w:numPr>
      </w:pPr>
      <w:r>
        <w:t xml:space="preserve">Создать класс </w:t>
      </w:r>
      <w:r w:rsidR="00B32013">
        <w:t>и метод</w:t>
      </w:r>
    </w:p>
    <w:p w14:paraId="2FA9B2C0" w14:textId="0E0AAE53" w:rsidR="00E63868" w:rsidRDefault="00E63868" w:rsidP="00B32013">
      <w:pPr>
        <w:pStyle w:val="ad"/>
        <w:rPr>
          <w:highlight w:val="white"/>
          <w:lang w:val="ru-RU"/>
        </w:rPr>
      </w:pPr>
      <w:proofErr w:type="spellStart"/>
      <w:r w:rsidRPr="00E63868">
        <w:rPr>
          <w:highlight w:val="white"/>
          <w:lang w:val="ru-RU"/>
        </w:rPr>
        <w:t>static</w:t>
      </w:r>
      <w:proofErr w:type="spellEnd"/>
      <w:r w:rsidRPr="00E63868">
        <w:rPr>
          <w:highlight w:val="white"/>
          <w:lang w:val="ru-RU"/>
        </w:rPr>
        <w:t xml:space="preserve"> Test </w:t>
      </w:r>
      <w:proofErr w:type="spellStart"/>
      <w:r w:rsidRPr="00E63868">
        <w:rPr>
          <w:highlight w:val="white"/>
          <w:lang w:val="ru-RU"/>
        </w:rPr>
        <w:t>globalRef</w:t>
      </w:r>
      <w:proofErr w:type="spellEnd"/>
      <w:r w:rsidRPr="00E63868">
        <w:rPr>
          <w:highlight w:val="white"/>
          <w:lang w:val="ru-RU"/>
        </w:rPr>
        <w:t>;</w:t>
      </w:r>
    </w:p>
    <w:p w14:paraId="2A660D50" w14:textId="77777777" w:rsidR="00E63868" w:rsidRDefault="00E63868" w:rsidP="00B32013">
      <w:pPr>
        <w:pStyle w:val="ad"/>
        <w:rPr>
          <w:highlight w:val="white"/>
          <w:lang w:val="ru-RU"/>
        </w:rPr>
      </w:pPr>
    </w:p>
    <w:p w14:paraId="169E02F4" w14:textId="1C3B4F83" w:rsidR="00B32013" w:rsidRPr="00B32013" w:rsidRDefault="00B32013" w:rsidP="00B32013">
      <w:pPr>
        <w:pStyle w:val="ad"/>
        <w:rPr>
          <w:highlight w:val="white"/>
        </w:rPr>
      </w:pPr>
      <w:r w:rsidRPr="00B32013">
        <w:rPr>
          <w:highlight w:val="white"/>
        </w:rPr>
        <w:t xml:space="preserve">void </w:t>
      </w:r>
      <w:proofErr w:type="spellStart"/>
      <w:r w:rsidRPr="00B32013">
        <w:rPr>
          <w:highlight w:val="white"/>
        </w:rPr>
        <w:t>CreateObject</w:t>
      </w:r>
      <w:proofErr w:type="spellEnd"/>
      <w:r w:rsidRPr="00B32013">
        <w:rPr>
          <w:highlight w:val="white"/>
        </w:rPr>
        <w:t>()</w:t>
      </w:r>
    </w:p>
    <w:p w14:paraId="46E402B0" w14:textId="77777777" w:rsidR="00B32013" w:rsidRPr="00B32013" w:rsidRDefault="00B32013" w:rsidP="00B32013">
      <w:pPr>
        <w:pStyle w:val="ad"/>
        <w:rPr>
          <w:highlight w:val="white"/>
        </w:rPr>
      </w:pPr>
      <w:r w:rsidRPr="00B32013">
        <w:rPr>
          <w:highlight w:val="white"/>
        </w:rPr>
        <w:t>{</w:t>
      </w:r>
    </w:p>
    <w:p w14:paraId="3447EEAF" w14:textId="77777777" w:rsidR="00B32013" w:rsidRPr="00B32013" w:rsidRDefault="00B32013" w:rsidP="00B32013">
      <w:pPr>
        <w:pStyle w:val="ad"/>
        <w:rPr>
          <w:highlight w:val="white"/>
        </w:rPr>
      </w:pPr>
      <w:r w:rsidRPr="00B32013">
        <w:rPr>
          <w:highlight w:val="white"/>
        </w:rPr>
        <w:t xml:space="preserve">    Test t = new Test();</w:t>
      </w:r>
    </w:p>
    <w:p w14:paraId="469C73C2" w14:textId="77777777" w:rsidR="00B32013" w:rsidRPr="00B32013" w:rsidRDefault="00B32013" w:rsidP="00B32013">
      <w:pPr>
        <w:pStyle w:val="ad"/>
        <w:rPr>
          <w:highlight w:val="white"/>
        </w:rPr>
      </w:pPr>
      <w:r w:rsidRPr="00B32013">
        <w:rPr>
          <w:highlight w:val="white"/>
        </w:rPr>
        <w:t xml:space="preserve">    </w:t>
      </w:r>
      <w:proofErr w:type="spellStart"/>
      <w:r w:rsidRPr="00B32013">
        <w:rPr>
          <w:highlight w:val="white"/>
        </w:rPr>
        <w:t>globalRef</w:t>
      </w:r>
      <w:proofErr w:type="spellEnd"/>
      <w:r w:rsidRPr="00B32013">
        <w:rPr>
          <w:highlight w:val="white"/>
        </w:rPr>
        <w:t xml:space="preserve"> = t;</w:t>
      </w:r>
    </w:p>
    <w:p w14:paraId="78A2FFBE" w14:textId="7B11BE8D" w:rsidR="00B32013" w:rsidRPr="00E63868" w:rsidRDefault="00B32013" w:rsidP="00B32013">
      <w:pPr>
        <w:pStyle w:val="ad"/>
        <w:rPr>
          <w:highlight w:val="white"/>
        </w:rPr>
      </w:pPr>
      <w:r w:rsidRPr="00B32013">
        <w:rPr>
          <w:highlight w:val="white"/>
        </w:rPr>
        <w:t>}</w:t>
      </w:r>
    </w:p>
    <w:p w14:paraId="70F4E7D5" w14:textId="77777777" w:rsidR="00B32013" w:rsidRPr="00E63868" w:rsidRDefault="00B32013" w:rsidP="00D83621">
      <w:pPr>
        <w:pStyle w:val="ad"/>
        <w:rPr>
          <w:highlight w:val="white"/>
        </w:rPr>
      </w:pPr>
    </w:p>
    <w:p w14:paraId="38760913" w14:textId="203A2046" w:rsidR="00D83621" w:rsidRPr="00D83621" w:rsidRDefault="00D83621" w:rsidP="00D83621">
      <w:pPr>
        <w:pStyle w:val="ad"/>
        <w:rPr>
          <w:highlight w:val="white"/>
        </w:rPr>
      </w:pPr>
      <w:r w:rsidRPr="00D83621">
        <w:rPr>
          <w:highlight w:val="white"/>
        </w:rPr>
        <w:t>class Test</w:t>
      </w:r>
    </w:p>
    <w:p w14:paraId="2346E29D" w14:textId="77777777" w:rsidR="00D83621" w:rsidRPr="00D83621" w:rsidRDefault="00D83621" w:rsidP="00D83621">
      <w:pPr>
        <w:pStyle w:val="ad"/>
        <w:rPr>
          <w:highlight w:val="white"/>
        </w:rPr>
      </w:pPr>
      <w:r w:rsidRPr="00D83621">
        <w:rPr>
          <w:highlight w:val="white"/>
        </w:rPr>
        <w:t>{</w:t>
      </w:r>
    </w:p>
    <w:p w14:paraId="71706A2A" w14:textId="77777777" w:rsidR="00D83621" w:rsidRPr="00D83621" w:rsidRDefault="00D83621" w:rsidP="00D83621">
      <w:pPr>
        <w:pStyle w:val="ad"/>
        <w:rPr>
          <w:highlight w:val="white"/>
        </w:rPr>
      </w:pPr>
      <w:r w:rsidRPr="00D83621">
        <w:rPr>
          <w:highlight w:val="white"/>
        </w:rPr>
        <w:t xml:space="preserve">    ~Test()</w:t>
      </w:r>
    </w:p>
    <w:p w14:paraId="00A5B1E4" w14:textId="77777777" w:rsidR="00D83621" w:rsidRPr="00D83621" w:rsidRDefault="00D83621" w:rsidP="00D83621">
      <w:pPr>
        <w:pStyle w:val="ad"/>
        <w:rPr>
          <w:highlight w:val="white"/>
        </w:rPr>
      </w:pPr>
      <w:r w:rsidRPr="00D83621">
        <w:rPr>
          <w:highlight w:val="white"/>
        </w:rPr>
        <w:t xml:space="preserve">    {</w:t>
      </w:r>
    </w:p>
    <w:p w14:paraId="6FA62934" w14:textId="77777777" w:rsidR="00D83621" w:rsidRPr="00D83621" w:rsidRDefault="00D83621" w:rsidP="00D83621">
      <w:pPr>
        <w:pStyle w:val="ad"/>
        <w:rPr>
          <w:highlight w:val="white"/>
        </w:rPr>
      </w:pPr>
      <w:r w:rsidRPr="00D83621">
        <w:rPr>
          <w:highlight w:val="white"/>
        </w:rPr>
        <w:t xml:space="preserve">        </w:t>
      </w:r>
      <w:proofErr w:type="spellStart"/>
      <w:r w:rsidRPr="00D83621">
        <w:rPr>
          <w:highlight w:val="white"/>
        </w:rPr>
        <w:t>Console.WriteLine</w:t>
      </w:r>
      <w:proofErr w:type="spellEnd"/>
      <w:r w:rsidRPr="00D83621">
        <w:rPr>
          <w:highlight w:val="white"/>
        </w:rPr>
        <w:t>("Object finalized");</w:t>
      </w:r>
    </w:p>
    <w:p w14:paraId="5487A4A1" w14:textId="77777777" w:rsidR="00D83621" w:rsidRPr="00D83621" w:rsidRDefault="00D83621" w:rsidP="00D83621">
      <w:pPr>
        <w:pStyle w:val="ad"/>
        <w:rPr>
          <w:highlight w:val="white"/>
        </w:rPr>
      </w:pPr>
      <w:r w:rsidRPr="00D83621">
        <w:rPr>
          <w:highlight w:val="white"/>
        </w:rPr>
        <w:t xml:space="preserve">    }</w:t>
      </w:r>
    </w:p>
    <w:p w14:paraId="0C55419F" w14:textId="72C399B7" w:rsidR="00D83621" w:rsidRPr="00B32013" w:rsidRDefault="00D83621" w:rsidP="00D83621">
      <w:pPr>
        <w:pStyle w:val="ad"/>
      </w:pPr>
      <w:r w:rsidRPr="00D83621">
        <w:rPr>
          <w:highlight w:val="white"/>
        </w:rPr>
        <w:t>}</w:t>
      </w:r>
    </w:p>
    <w:p w14:paraId="2AC8EAD9" w14:textId="463F944B" w:rsidR="00B729AE" w:rsidRDefault="00B729AE" w:rsidP="00E63868">
      <w:pPr>
        <w:pStyle w:val="2"/>
        <w:numPr>
          <w:ilvl w:val="2"/>
          <w:numId w:val="6"/>
        </w:numPr>
      </w:pPr>
      <w:r>
        <w:t xml:space="preserve">В функции </w:t>
      </w:r>
      <w:r>
        <w:rPr>
          <w:lang w:val="en-US"/>
        </w:rPr>
        <w:t>Main</w:t>
      </w:r>
      <w:r w:rsidRPr="00B729AE">
        <w:t xml:space="preserve"> </w:t>
      </w:r>
      <w:r>
        <w:t>в</w:t>
      </w:r>
      <w:r w:rsidR="00E63868">
        <w:t xml:space="preserve">ызвать метод </w:t>
      </w:r>
      <w:proofErr w:type="spellStart"/>
      <w:r w:rsidR="003E2BEE" w:rsidRPr="00B32013">
        <w:rPr>
          <w:highlight w:val="white"/>
        </w:rPr>
        <w:t>CreateObject</w:t>
      </w:r>
      <w:proofErr w:type="spellEnd"/>
      <w:r w:rsidR="003E2BEE" w:rsidRPr="00B32013">
        <w:rPr>
          <w:highlight w:val="white"/>
        </w:rPr>
        <w:t>()</w:t>
      </w:r>
    </w:p>
    <w:p w14:paraId="688674F9" w14:textId="69F61EAE" w:rsidR="00EE7E87" w:rsidRDefault="00B729AE" w:rsidP="00E63868">
      <w:pPr>
        <w:pStyle w:val="2"/>
        <w:numPr>
          <w:ilvl w:val="2"/>
          <w:numId w:val="6"/>
        </w:numPr>
      </w:pPr>
      <w:r>
        <w:t>В</w:t>
      </w:r>
      <w:r w:rsidR="003E2BEE">
        <w:t>ызвать принудительную сборку мусора</w:t>
      </w:r>
      <w:r w:rsidR="00FD1B6F">
        <w:t xml:space="preserve"> (</w:t>
      </w:r>
      <w:proofErr w:type="spellStart"/>
      <w:r w:rsidR="00FD1B6F" w:rsidRPr="00FD1B6F">
        <w:t>GC.Collect</w:t>
      </w:r>
      <w:proofErr w:type="spellEnd"/>
      <w:r w:rsidR="00FD1B6F" w:rsidRPr="00FD1B6F">
        <w:t>()</w:t>
      </w:r>
      <w:r w:rsidR="00FD1B6F">
        <w:t>)</w:t>
      </w:r>
    </w:p>
    <w:p w14:paraId="0BD37BEF" w14:textId="4404BC04" w:rsidR="00B729AE" w:rsidRDefault="00B729AE" w:rsidP="00E63868">
      <w:pPr>
        <w:pStyle w:val="2"/>
        <w:numPr>
          <w:ilvl w:val="2"/>
          <w:numId w:val="6"/>
        </w:numPr>
      </w:pPr>
      <w:r>
        <w:t>Проверить</w:t>
      </w:r>
      <w:r w:rsidR="00FD1B6F" w:rsidRPr="00FD1B6F">
        <w:t xml:space="preserve"> </w:t>
      </w:r>
      <w:r w:rsidR="00FD1B6F">
        <w:t xml:space="preserve">к какому поколению относится </w:t>
      </w:r>
      <w:r w:rsidR="00196B30">
        <w:t>объект по глобальной ссылке (</w:t>
      </w:r>
      <w:proofErr w:type="spellStart"/>
      <w:r w:rsidR="00196B30" w:rsidRPr="00196B30">
        <w:t>GC.GetGeneration</w:t>
      </w:r>
      <w:proofErr w:type="spellEnd"/>
      <w:r w:rsidR="00196B30" w:rsidRPr="00196B30">
        <w:t>(</w:t>
      </w:r>
      <w:r w:rsidR="00196B30">
        <w:t>…</w:t>
      </w:r>
      <w:r w:rsidR="00196B30" w:rsidRPr="00196B30">
        <w:t>)</w:t>
      </w:r>
      <w:r w:rsidR="00196B30">
        <w:t>)</w:t>
      </w:r>
    </w:p>
    <w:p w14:paraId="1AA9F9BD" w14:textId="6E607F91" w:rsidR="00196B30" w:rsidRPr="00D17F5D" w:rsidRDefault="00D17F5D" w:rsidP="00E63868">
      <w:pPr>
        <w:pStyle w:val="2"/>
        <w:numPr>
          <w:ilvl w:val="2"/>
          <w:numId w:val="6"/>
        </w:numPr>
        <w:rPr>
          <w:rStyle w:val="ae"/>
          <w:rFonts w:ascii="Times New Roman" w:hAnsi="Times New Roman"/>
          <w:lang w:val="ru-RU"/>
        </w:rPr>
      </w:pPr>
      <w:r>
        <w:t xml:space="preserve">Закомментировать строку </w:t>
      </w:r>
      <w:proofErr w:type="spellStart"/>
      <w:r w:rsidRPr="00D17F5D">
        <w:rPr>
          <w:rStyle w:val="ae"/>
        </w:rPr>
        <w:t>globalRef</w:t>
      </w:r>
      <w:proofErr w:type="spellEnd"/>
      <w:r w:rsidRPr="00D17F5D">
        <w:rPr>
          <w:rStyle w:val="ae"/>
        </w:rPr>
        <w:t xml:space="preserve"> = t;</w:t>
      </w:r>
    </w:p>
    <w:p w14:paraId="428AFC0E" w14:textId="13BB0993" w:rsidR="00D17F5D" w:rsidRPr="003E2BEE" w:rsidRDefault="00EA4D25" w:rsidP="00EA4D25">
      <w:pPr>
        <w:pStyle w:val="2"/>
        <w:numPr>
          <w:ilvl w:val="2"/>
          <w:numId w:val="6"/>
        </w:numPr>
      </w:pPr>
      <w:r>
        <w:t>Проверить вызов метода, определить различия</w:t>
      </w:r>
      <w:r w:rsidR="004270E3">
        <w:t>, объяснить разницу в поведении.</w:t>
      </w:r>
    </w:p>
    <w:p w14:paraId="0A29A1EE" w14:textId="14C9F0A5" w:rsidR="00DA77AB" w:rsidRDefault="00B07077" w:rsidP="00E36064">
      <w:pPr>
        <w:pStyle w:val="2"/>
      </w:pPr>
      <w:r w:rsidRPr="00B07077">
        <w:t>Исследование размещения переменных в памяти</w:t>
      </w:r>
    </w:p>
    <w:p w14:paraId="13445B37" w14:textId="523036AE" w:rsidR="00B07077" w:rsidRPr="00E857F6" w:rsidRDefault="00B07077" w:rsidP="00B07077">
      <w:pPr>
        <w:pStyle w:val="2"/>
        <w:numPr>
          <w:ilvl w:val="2"/>
          <w:numId w:val="6"/>
        </w:numPr>
      </w:pPr>
      <w:r>
        <w:lastRenderedPageBreak/>
        <w:t xml:space="preserve">Создать класс </w:t>
      </w:r>
      <w:proofErr w:type="spellStart"/>
      <w:r>
        <w:rPr>
          <w:lang w:val="en-US"/>
        </w:rPr>
        <w:t>Point</w:t>
      </w:r>
      <w:r w:rsidR="00E857F6">
        <w:rPr>
          <w:lang w:val="en-US"/>
        </w:rPr>
        <w:t>Class</w:t>
      </w:r>
      <w:proofErr w:type="spellEnd"/>
      <w:r w:rsidRPr="00B07077">
        <w:t xml:space="preserve"> </w:t>
      </w:r>
      <w:r>
        <w:t xml:space="preserve">с двумя публичными </w:t>
      </w:r>
      <w:r w:rsidRPr="00B07077">
        <w:rPr>
          <w:b/>
          <w:bCs w:val="0"/>
        </w:rPr>
        <w:t>полями</w:t>
      </w:r>
      <w:r w:rsidRPr="00B07077">
        <w:t xml:space="preserve"> </w:t>
      </w:r>
      <w:r w:rsidR="00E857F6">
        <w:rPr>
          <w:lang w:val="en-US"/>
        </w:rPr>
        <w:t>X</w:t>
      </w:r>
      <w:r w:rsidR="00E857F6" w:rsidRPr="00E857F6">
        <w:t xml:space="preserve"> </w:t>
      </w:r>
      <w:r w:rsidR="00E857F6">
        <w:t>и</w:t>
      </w:r>
      <w:r w:rsidR="00E857F6" w:rsidRPr="00E857F6">
        <w:t xml:space="preserve"> </w:t>
      </w:r>
      <w:r w:rsidR="00E857F6">
        <w:rPr>
          <w:lang w:val="en-US"/>
        </w:rPr>
        <w:t>Y</w:t>
      </w:r>
    </w:p>
    <w:p w14:paraId="4DE9D132" w14:textId="44BB892C" w:rsidR="00E857F6" w:rsidRDefault="00E857F6" w:rsidP="00E857F6">
      <w:pPr>
        <w:pStyle w:val="2"/>
        <w:numPr>
          <w:ilvl w:val="2"/>
          <w:numId w:val="6"/>
        </w:numPr>
      </w:pPr>
      <w:r>
        <w:t xml:space="preserve">Создать </w:t>
      </w:r>
      <w:r>
        <w:t>структуру</w:t>
      </w:r>
      <w:r>
        <w:t xml:space="preserve"> </w:t>
      </w:r>
      <w:proofErr w:type="spellStart"/>
      <w:r>
        <w:rPr>
          <w:lang w:val="en-US"/>
        </w:rPr>
        <w:t>Point</w:t>
      </w:r>
      <w:r>
        <w:rPr>
          <w:lang w:val="en-US"/>
        </w:rPr>
        <w:t>Struct</w:t>
      </w:r>
      <w:proofErr w:type="spellEnd"/>
      <w:r w:rsidRPr="00B07077">
        <w:t xml:space="preserve"> </w:t>
      </w:r>
      <w:r>
        <w:t xml:space="preserve">с двумя публичными </w:t>
      </w:r>
      <w:r w:rsidRPr="00B07077">
        <w:rPr>
          <w:b/>
          <w:bCs w:val="0"/>
        </w:rPr>
        <w:t>полями</w:t>
      </w:r>
      <w:r w:rsidRPr="00B07077">
        <w:t xml:space="preserve"> </w:t>
      </w:r>
      <w:r>
        <w:rPr>
          <w:lang w:val="en-US"/>
        </w:rPr>
        <w:t>X</w:t>
      </w:r>
      <w:r w:rsidRPr="00E857F6">
        <w:t xml:space="preserve"> </w:t>
      </w:r>
      <w:r>
        <w:t>и</w:t>
      </w:r>
      <w:r w:rsidRPr="00E857F6">
        <w:t xml:space="preserve"> </w:t>
      </w:r>
      <w:r>
        <w:rPr>
          <w:lang w:val="en-US"/>
        </w:rPr>
        <w:t>Y</w:t>
      </w:r>
    </w:p>
    <w:p w14:paraId="6BA0B80F" w14:textId="5D47972C" w:rsidR="00E857F6" w:rsidRDefault="00E857F6" w:rsidP="00E857F6">
      <w:pPr>
        <w:pStyle w:val="2"/>
        <w:numPr>
          <w:ilvl w:val="2"/>
          <w:numId w:val="6"/>
        </w:numPr>
      </w:pPr>
      <w:r>
        <w:t xml:space="preserve">В функции </w:t>
      </w:r>
      <w:r>
        <w:rPr>
          <w:lang w:val="en-US"/>
        </w:rPr>
        <w:t>Main</w:t>
      </w:r>
      <w:r w:rsidRPr="00E857F6">
        <w:t xml:space="preserve"> </w:t>
      </w:r>
      <w:r>
        <w:t>создать объекты класса и структуры, установить значения полям.</w:t>
      </w:r>
    </w:p>
    <w:p w14:paraId="142ED33E" w14:textId="5F5320EB" w:rsidR="00E857F6" w:rsidRDefault="00E857F6" w:rsidP="00E857F6">
      <w:pPr>
        <w:pStyle w:val="2"/>
        <w:numPr>
          <w:ilvl w:val="2"/>
          <w:numId w:val="6"/>
        </w:numPr>
      </w:pPr>
      <w:r>
        <w:t xml:space="preserve">Создать функцию </w:t>
      </w:r>
      <w:proofErr w:type="spellStart"/>
      <w:r w:rsidRPr="00E857F6">
        <w:t>ModifyClass</w:t>
      </w:r>
      <w:proofErr w:type="spellEnd"/>
      <w:r>
        <w:t>, передать ей в параметры созданн</w:t>
      </w:r>
      <w:r>
        <w:t>ый класс и внутри функции присвоить полю класса другое значение</w:t>
      </w:r>
    </w:p>
    <w:p w14:paraId="16D533C1" w14:textId="71F22129" w:rsidR="00E857F6" w:rsidRDefault="00E857F6" w:rsidP="00E857F6">
      <w:pPr>
        <w:pStyle w:val="2"/>
        <w:numPr>
          <w:ilvl w:val="2"/>
          <w:numId w:val="6"/>
        </w:numPr>
      </w:pPr>
      <w:r>
        <w:t xml:space="preserve">Создать функцию </w:t>
      </w:r>
      <w:proofErr w:type="spellStart"/>
      <w:r w:rsidRPr="00E857F6">
        <w:t>ModifyStruct</w:t>
      </w:r>
      <w:proofErr w:type="spellEnd"/>
      <w:r>
        <w:t>, передать ей в параметры созданную структуру</w:t>
      </w:r>
      <w:r w:rsidRPr="00E857F6">
        <w:t xml:space="preserve"> </w:t>
      </w:r>
      <w:r>
        <w:t>и внутри функции присвоить полю структур</w:t>
      </w:r>
      <w:r>
        <w:t>ы</w:t>
      </w:r>
      <w:r w:rsidRPr="00E857F6">
        <w:t xml:space="preserve"> </w:t>
      </w:r>
      <w:r>
        <w:t>другое значение</w:t>
      </w:r>
    </w:p>
    <w:p w14:paraId="0B71DDCB" w14:textId="77777777" w:rsidR="00E857F6" w:rsidRDefault="00E857F6" w:rsidP="00E857F6">
      <w:pPr>
        <w:pStyle w:val="2"/>
        <w:numPr>
          <w:ilvl w:val="2"/>
          <w:numId w:val="6"/>
        </w:numPr>
      </w:pPr>
      <w:r>
        <w:t xml:space="preserve">В функции </w:t>
      </w:r>
      <w:r>
        <w:rPr>
          <w:lang w:val="en-US"/>
        </w:rPr>
        <w:t>Main</w:t>
      </w:r>
      <w:r w:rsidRPr="00E857F6">
        <w:t xml:space="preserve"> </w:t>
      </w:r>
      <w:r>
        <w:t>вызвать созданные функции и проверить, изменились ли значения полей в классе и структуре.</w:t>
      </w:r>
    </w:p>
    <w:p w14:paraId="579D0E48" w14:textId="40A1F6AC" w:rsidR="00EF2091" w:rsidRDefault="00EF2091" w:rsidP="00D52206">
      <w:pPr>
        <w:pStyle w:val="2"/>
        <w:numPr>
          <w:ilvl w:val="2"/>
          <w:numId w:val="6"/>
        </w:numPr>
      </w:pPr>
      <w:r>
        <w:t>Определить, почему значение в структуре не изменилось, изменить код так, чтобы структура тоже менялась в результате работы функции.</w:t>
      </w:r>
    </w:p>
    <w:p w14:paraId="604E8A18" w14:textId="77777777" w:rsidR="00B07077" w:rsidRDefault="00623C89" w:rsidP="00B07077">
      <w:pPr>
        <w:pStyle w:val="2"/>
      </w:pPr>
      <w:r>
        <w:t xml:space="preserve">Изучение </w:t>
      </w:r>
      <w:r w:rsidR="00644373" w:rsidRPr="00644373">
        <w:rPr>
          <w:lang w:val="en-US"/>
        </w:rPr>
        <w:t>Large</w:t>
      </w:r>
      <w:r w:rsidR="00644373" w:rsidRPr="00644373">
        <w:t xml:space="preserve"> </w:t>
      </w:r>
      <w:r w:rsidR="00644373" w:rsidRPr="00644373">
        <w:rPr>
          <w:lang w:val="en-US"/>
        </w:rPr>
        <w:t>Object</w:t>
      </w:r>
      <w:r w:rsidR="00644373" w:rsidRPr="00644373">
        <w:t xml:space="preserve"> </w:t>
      </w:r>
      <w:r w:rsidR="00644373" w:rsidRPr="00644373">
        <w:rPr>
          <w:lang w:val="en-US"/>
        </w:rPr>
        <w:t>Heap</w:t>
      </w:r>
      <w:r w:rsidR="00644373">
        <w:t xml:space="preserve">. </w:t>
      </w:r>
    </w:p>
    <w:p w14:paraId="7D438815" w14:textId="77777777" w:rsidR="00B07077" w:rsidRDefault="00644373" w:rsidP="00B07077">
      <w:pPr>
        <w:pStyle w:val="2"/>
        <w:numPr>
          <w:ilvl w:val="2"/>
          <w:numId w:val="6"/>
        </w:numPr>
      </w:pPr>
      <w:r>
        <w:t>Создать несколько объектов массивов размером 70000, 90000 и 100000 байт</w:t>
      </w:r>
    </w:p>
    <w:p w14:paraId="2D25DD0C" w14:textId="248182CA" w:rsidR="00EE5898" w:rsidRPr="00B07077" w:rsidRDefault="00B07077" w:rsidP="00431EBF">
      <w:pPr>
        <w:pStyle w:val="2"/>
        <w:numPr>
          <w:ilvl w:val="2"/>
          <w:numId w:val="6"/>
        </w:numPr>
      </w:pPr>
      <w:r>
        <w:t>О</w:t>
      </w:r>
      <w:r w:rsidR="002621B0">
        <w:t>пределить к какому поколению относится каждый из созданных объектов</w:t>
      </w:r>
      <w:r w:rsidRPr="00B07077">
        <w:t>.</w:t>
      </w:r>
    </w:p>
    <w:p w14:paraId="67E602D2" w14:textId="26990BF0" w:rsidR="00B07077" w:rsidRPr="00B07077" w:rsidRDefault="00B07077" w:rsidP="00B07077">
      <w:pPr>
        <w:pStyle w:val="2"/>
      </w:pPr>
      <w:r>
        <w:t xml:space="preserve">Использование </w:t>
      </w:r>
      <w:proofErr w:type="spellStart"/>
      <w:r>
        <w:rPr>
          <w:lang w:val="en-US"/>
        </w:rPr>
        <w:t>IDisposable</w:t>
      </w:r>
      <w:proofErr w:type="spellEnd"/>
    </w:p>
    <w:p w14:paraId="36EDFE32" w14:textId="3A1304DF" w:rsidR="00B07077" w:rsidRDefault="00D52206" w:rsidP="00EF2091">
      <w:pPr>
        <w:pStyle w:val="2"/>
        <w:numPr>
          <w:ilvl w:val="2"/>
          <w:numId w:val="6"/>
        </w:numPr>
      </w:pPr>
      <w:r>
        <w:t xml:space="preserve">Создать класс </w:t>
      </w:r>
      <w:proofErr w:type="spellStart"/>
      <w:r>
        <w:rPr>
          <w:lang w:val="en-US"/>
        </w:rPr>
        <w:t>FileLogger</w:t>
      </w:r>
      <w:proofErr w:type="spellEnd"/>
      <w:r w:rsidR="00774473">
        <w:t xml:space="preserve"> (реализующий </w:t>
      </w:r>
      <w:proofErr w:type="spellStart"/>
      <w:r w:rsidR="00774473" w:rsidRPr="00774473">
        <w:t>IDisposable</w:t>
      </w:r>
      <w:proofErr w:type="spellEnd"/>
      <w:r w:rsidR="00774473">
        <w:t>)</w:t>
      </w:r>
      <w:r>
        <w:t>,</w:t>
      </w:r>
      <w:r w:rsidR="00774473">
        <w:t xml:space="preserve"> </w:t>
      </w:r>
      <w:r>
        <w:t xml:space="preserve">использующий объект </w:t>
      </w:r>
      <w:proofErr w:type="spellStart"/>
      <w:r>
        <w:rPr>
          <w:lang w:val="en-US"/>
        </w:rPr>
        <w:t>StreamWriter</w:t>
      </w:r>
      <w:proofErr w:type="spellEnd"/>
      <w:r>
        <w:t xml:space="preserve"> (определен в классе как поле), для записи текста в файл логов методом </w:t>
      </w:r>
      <w:r>
        <w:rPr>
          <w:lang w:val="en-US"/>
        </w:rPr>
        <w:t>Log</w:t>
      </w:r>
      <w:r>
        <w:t>.</w:t>
      </w:r>
    </w:p>
    <w:p w14:paraId="42633E6D" w14:textId="3141EE1A" w:rsidR="00D52206" w:rsidRDefault="00774473" w:rsidP="00EF2091">
      <w:pPr>
        <w:pStyle w:val="2"/>
        <w:numPr>
          <w:ilvl w:val="2"/>
          <w:numId w:val="6"/>
        </w:numPr>
      </w:pPr>
      <w:r>
        <w:t xml:space="preserve">Реализовать в классе метод </w:t>
      </w:r>
      <w:proofErr w:type="spellStart"/>
      <w:r w:rsidRPr="00774473">
        <w:t>Dispose</w:t>
      </w:r>
      <w:proofErr w:type="spellEnd"/>
      <w:r>
        <w:t xml:space="preserve">, в котором высвобождать ресурсы </w:t>
      </w:r>
      <w:proofErr w:type="spellStart"/>
      <w:r>
        <w:rPr>
          <w:lang w:val="en-US"/>
        </w:rPr>
        <w:t>StreamWriter</w:t>
      </w:r>
      <w:proofErr w:type="spellEnd"/>
      <w:r>
        <w:t>.</w:t>
      </w:r>
    </w:p>
    <w:p w14:paraId="55D91C05" w14:textId="4376723D" w:rsidR="00774473" w:rsidRDefault="00774473" w:rsidP="00EF2091">
      <w:pPr>
        <w:pStyle w:val="2"/>
        <w:numPr>
          <w:ilvl w:val="2"/>
          <w:numId w:val="6"/>
        </w:numPr>
      </w:pPr>
      <w:r>
        <w:t>Проверить работу класса</w:t>
      </w:r>
      <w:r w:rsidR="00E56E9E" w:rsidRPr="00E56E9E">
        <w:t xml:space="preserve"> </w:t>
      </w:r>
      <w:r w:rsidR="00E56E9E">
        <w:rPr>
          <w:lang w:val="en-US"/>
        </w:rPr>
        <w:t>c</w:t>
      </w:r>
      <w:r w:rsidR="00E56E9E" w:rsidRPr="00E56E9E">
        <w:t xml:space="preserve"> </w:t>
      </w:r>
      <w:r w:rsidR="00E56E9E">
        <w:t>использованием</w:t>
      </w:r>
      <w:r w:rsidR="00E56E9E" w:rsidRPr="00E56E9E">
        <w:t xml:space="preserve"> </w:t>
      </w:r>
      <w:r w:rsidR="00E56E9E">
        <w:t xml:space="preserve">и без использования </w:t>
      </w:r>
      <w:r w:rsidR="00E56E9E">
        <w:rPr>
          <w:lang w:val="en-US"/>
        </w:rPr>
        <w:t>using</w:t>
      </w:r>
      <w:r w:rsidR="00E56E9E" w:rsidRPr="00E56E9E">
        <w:t>/</w:t>
      </w:r>
      <w:r w:rsidR="00E56E9E">
        <w:rPr>
          <w:lang w:val="en-US"/>
        </w:rPr>
        <w:t>Dispose</w:t>
      </w:r>
      <w:r w:rsidR="00E56E9E">
        <w:t>.</w:t>
      </w:r>
    </w:p>
    <w:p w14:paraId="6929FB60" w14:textId="6637F19F" w:rsidR="00C20422" w:rsidRDefault="00C20422" w:rsidP="00C20422">
      <w:pPr>
        <w:pStyle w:val="2"/>
      </w:pPr>
      <w:r>
        <w:t>Вызов неуправляемого кода</w:t>
      </w:r>
    </w:p>
    <w:p w14:paraId="4B78E404" w14:textId="01B1547F" w:rsidR="00C20422" w:rsidRDefault="00C20422" w:rsidP="00C20422">
      <w:pPr>
        <w:pStyle w:val="2"/>
        <w:numPr>
          <w:ilvl w:val="2"/>
          <w:numId w:val="6"/>
        </w:numPr>
      </w:pPr>
      <w:r>
        <w:t>Дан некоторый формат пакета данных</w:t>
      </w:r>
    </w:p>
    <w:p w14:paraId="1D936195" w14:textId="77777777" w:rsidR="00C20422" w:rsidRPr="00C20422" w:rsidRDefault="00C20422" w:rsidP="00D83621">
      <w:pPr>
        <w:pStyle w:val="ad"/>
      </w:pPr>
      <w:r w:rsidRPr="00C20422">
        <w:t>byte[] packet =</w:t>
      </w:r>
    </w:p>
    <w:p w14:paraId="6C230095" w14:textId="77777777" w:rsidR="00C20422" w:rsidRDefault="00C20422" w:rsidP="00D83621">
      <w:pPr>
        <w:pStyle w:val="ad"/>
        <w:rPr>
          <w:lang w:val="ru-RU"/>
        </w:rPr>
      </w:pPr>
      <w:r w:rsidRPr="00C20422">
        <w:t>{</w:t>
      </w:r>
    </w:p>
    <w:p w14:paraId="0A8DD044" w14:textId="470D5E25" w:rsidR="00C20422" w:rsidRPr="00C20422" w:rsidRDefault="00C20422" w:rsidP="00D83621">
      <w:pPr>
        <w:pStyle w:val="ad"/>
      </w:pPr>
      <w:r>
        <w:rPr>
          <w:lang w:val="ru-RU"/>
        </w:rPr>
        <w:tab/>
      </w:r>
      <w:r w:rsidRPr="00C20422">
        <w:t xml:space="preserve">0x01, 0x00, // </w:t>
      </w:r>
      <w:proofErr w:type="spellStart"/>
      <w:r>
        <w:t>ushort</w:t>
      </w:r>
      <w:proofErr w:type="spellEnd"/>
      <w:r w:rsidR="004335EA">
        <w:rPr>
          <w:lang w:val="ru-RU"/>
        </w:rPr>
        <w:t xml:space="preserve"> </w:t>
      </w:r>
      <w:r w:rsidRPr="00C20422">
        <w:t>ID = 1</w:t>
      </w:r>
    </w:p>
    <w:p w14:paraId="28B96F74" w14:textId="06034208" w:rsidR="00C20422" w:rsidRPr="00C20422" w:rsidRDefault="00C20422" w:rsidP="00D83621">
      <w:pPr>
        <w:pStyle w:val="ad"/>
      </w:pPr>
      <w:r w:rsidRPr="00C20422">
        <w:tab/>
      </w:r>
      <w:r w:rsidRPr="00C20422">
        <w:t xml:space="preserve">0x10, 0x27, 0x00, 0x00, // </w:t>
      </w:r>
      <w:r>
        <w:t xml:space="preserve">int </w:t>
      </w:r>
      <w:r w:rsidRPr="00C20422">
        <w:t>timestamp = 10000</w:t>
      </w:r>
    </w:p>
    <w:p w14:paraId="00083FFC" w14:textId="15DBAC63" w:rsidR="00C20422" w:rsidRPr="00C20422" w:rsidRDefault="00C20422" w:rsidP="00D83621">
      <w:pPr>
        <w:pStyle w:val="ad"/>
      </w:pPr>
      <w:r w:rsidRPr="00C20422">
        <w:tab/>
      </w:r>
      <w:r w:rsidRPr="00C20422">
        <w:t xml:space="preserve">0x00, 0x00, 0x48, 0x42, // </w:t>
      </w:r>
      <w:r>
        <w:t xml:space="preserve">float </w:t>
      </w:r>
      <w:r w:rsidRPr="00C20422">
        <w:t>temperature = 50.0</w:t>
      </w:r>
    </w:p>
    <w:p w14:paraId="5C3172A2" w14:textId="2E660A29" w:rsidR="00C20422" w:rsidRPr="00C20422" w:rsidRDefault="00C20422" w:rsidP="00D83621">
      <w:pPr>
        <w:pStyle w:val="ad"/>
      </w:pPr>
      <w:r w:rsidRPr="00C20422">
        <w:tab/>
      </w:r>
      <w:r w:rsidRPr="00C20422">
        <w:t>0x01, //</w:t>
      </w:r>
      <w:r>
        <w:t xml:space="preserve"> byte</w:t>
      </w:r>
      <w:r w:rsidRPr="00C20422">
        <w:t xml:space="preserve"> status</w:t>
      </w:r>
    </w:p>
    <w:p w14:paraId="3A5B6BA2" w14:textId="0335EFE5" w:rsidR="00C20422" w:rsidRPr="00C20422" w:rsidRDefault="00C20422" w:rsidP="00D83621">
      <w:pPr>
        <w:pStyle w:val="ad"/>
      </w:pPr>
      <w:r w:rsidRPr="00C20422">
        <w:tab/>
      </w:r>
      <w:r w:rsidRPr="00C20422">
        <w:t>0x00, 0x00, 0x00, 0x00 //</w:t>
      </w:r>
      <w:r>
        <w:t xml:space="preserve"> </w:t>
      </w:r>
      <w:r w:rsidR="004335EA">
        <w:t>int</w:t>
      </w:r>
      <w:r w:rsidRPr="00C20422">
        <w:t xml:space="preserve"> checksum</w:t>
      </w:r>
    </w:p>
    <w:p w14:paraId="4CDA61FA" w14:textId="6D1E316F" w:rsidR="00C20422" w:rsidRPr="00C20422" w:rsidRDefault="00C20422" w:rsidP="00D83621">
      <w:pPr>
        <w:pStyle w:val="ad"/>
      </w:pPr>
      <w:r w:rsidRPr="00C20422">
        <w:t>};</w:t>
      </w:r>
    </w:p>
    <w:p w14:paraId="17615391" w14:textId="738ECDC8" w:rsidR="00C20422" w:rsidRDefault="004335EA" w:rsidP="00C20422">
      <w:pPr>
        <w:pStyle w:val="2"/>
        <w:numPr>
          <w:ilvl w:val="2"/>
          <w:numId w:val="6"/>
        </w:numPr>
      </w:pPr>
      <w:r>
        <w:t xml:space="preserve">Необходимо реализовать метод, расшифровывающий содержимое массива с использованием </w:t>
      </w:r>
      <w:r>
        <w:rPr>
          <w:lang w:val="en-US"/>
        </w:rPr>
        <w:t>unsafe</w:t>
      </w:r>
      <w:r w:rsidRPr="004335EA">
        <w:t>-</w:t>
      </w:r>
      <w:r>
        <w:t>кода (результат возвращать в виде структуры)</w:t>
      </w:r>
    </w:p>
    <w:p w14:paraId="7684D17E" w14:textId="6AF50A68" w:rsidR="004335EA" w:rsidRDefault="004335EA" w:rsidP="00C20422">
      <w:pPr>
        <w:pStyle w:val="2"/>
        <w:numPr>
          <w:ilvl w:val="2"/>
          <w:numId w:val="6"/>
        </w:numPr>
      </w:pPr>
      <w:r>
        <w:t>Получить указатель на пакет данных:</w:t>
      </w:r>
    </w:p>
    <w:p w14:paraId="34F0B85E" w14:textId="77777777" w:rsidR="004335EA" w:rsidRDefault="004335EA" w:rsidP="00D83621">
      <w:pPr>
        <w:pStyle w:val="ad"/>
      </w:pPr>
      <w:r w:rsidRPr="004335EA">
        <w:t xml:space="preserve">// </w:t>
      </w:r>
      <w:r>
        <w:t>блок</w:t>
      </w:r>
      <w:r w:rsidRPr="004335EA">
        <w:t xml:space="preserve"> </w:t>
      </w:r>
      <w:r>
        <w:t>fixed</w:t>
      </w:r>
      <w:r w:rsidRPr="004335EA">
        <w:t xml:space="preserve"> </w:t>
      </w:r>
      <w:r>
        <w:t>нужен</w:t>
      </w:r>
      <w:r w:rsidRPr="004335EA">
        <w:t xml:space="preserve">, </w:t>
      </w:r>
      <w:r>
        <w:t>что</w:t>
      </w:r>
      <w:r w:rsidRPr="004335EA">
        <w:t>бы</w:t>
      </w:r>
      <w:r>
        <w:t xml:space="preserve"> GC</w:t>
      </w:r>
      <w:r w:rsidRPr="004335EA">
        <w:t xml:space="preserve"> </w:t>
      </w:r>
      <w:r>
        <w:t xml:space="preserve">не </w:t>
      </w:r>
    </w:p>
    <w:p w14:paraId="429D6C22" w14:textId="4A7D615F" w:rsidR="004335EA" w:rsidRDefault="004335EA" w:rsidP="00D83621">
      <w:pPr>
        <w:pStyle w:val="ad"/>
      </w:pPr>
      <w:r>
        <w:t xml:space="preserve">// </w:t>
      </w:r>
      <w:r>
        <w:t>переместил адреса во время обработки</w:t>
      </w:r>
    </w:p>
    <w:p w14:paraId="63EDF7A3" w14:textId="0C0BFAB3" w:rsidR="004335EA" w:rsidRPr="004335EA" w:rsidRDefault="004335EA" w:rsidP="00D83621">
      <w:pPr>
        <w:pStyle w:val="ad"/>
        <w:rPr>
          <w:lang w:val="ru-RU"/>
        </w:rPr>
      </w:pPr>
      <w:r w:rsidRPr="004335EA">
        <w:t>fixed</w:t>
      </w:r>
      <w:r w:rsidRPr="004335EA">
        <w:rPr>
          <w:lang w:val="ru-RU"/>
        </w:rPr>
        <w:t xml:space="preserve"> (</w:t>
      </w:r>
      <w:r w:rsidRPr="004335EA">
        <w:t>byte</w:t>
      </w:r>
      <w:r w:rsidRPr="004335EA">
        <w:rPr>
          <w:lang w:val="ru-RU"/>
        </w:rPr>
        <w:t xml:space="preserve">* </w:t>
      </w:r>
      <w:proofErr w:type="spellStart"/>
      <w:r w:rsidRPr="004335EA">
        <w:t>ptr</w:t>
      </w:r>
      <w:proofErr w:type="spellEnd"/>
      <w:r w:rsidRPr="004335EA">
        <w:rPr>
          <w:lang w:val="ru-RU"/>
        </w:rPr>
        <w:t xml:space="preserve"> = </w:t>
      </w:r>
      <w:r w:rsidRPr="004335EA">
        <w:t>packet</w:t>
      </w:r>
      <w:r w:rsidRPr="004335EA">
        <w:rPr>
          <w:lang w:val="ru-RU"/>
        </w:rPr>
        <w:t>)</w:t>
      </w:r>
      <w:r w:rsidRPr="004335EA">
        <w:rPr>
          <w:lang w:val="ru-RU"/>
        </w:rPr>
        <w:t xml:space="preserve"> </w:t>
      </w:r>
    </w:p>
    <w:p w14:paraId="0646AC1A" w14:textId="186132FE" w:rsidR="004335EA" w:rsidRPr="004335EA" w:rsidRDefault="004335EA" w:rsidP="00D83621">
      <w:pPr>
        <w:pStyle w:val="ad"/>
      </w:pPr>
      <w:r w:rsidRPr="004335EA">
        <w:t>{</w:t>
      </w:r>
    </w:p>
    <w:p w14:paraId="444A75A9" w14:textId="0AA51671" w:rsidR="004335EA" w:rsidRPr="004335EA" w:rsidRDefault="004335EA" w:rsidP="00D83621">
      <w:pPr>
        <w:pStyle w:val="ad"/>
      </w:pPr>
      <w:r w:rsidRPr="004335EA">
        <w:tab/>
      </w:r>
      <w:proofErr w:type="spellStart"/>
      <w:r w:rsidRPr="004335EA">
        <w:t>ushort</w:t>
      </w:r>
      <w:proofErr w:type="spellEnd"/>
      <w:r w:rsidRPr="004335EA">
        <w:t xml:space="preserve">* </w:t>
      </w:r>
      <w:proofErr w:type="spellStart"/>
      <w:r w:rsidRPr="004335EA">
        <w:t>idPtr</w:t>
      </w:r>
      <w:proofErr w:type="spellEnd"/>
      <w:r w:rsidRPr="004335EA">
        <w:t xml:space="preserve"> = (</w:t>
      </w:r>
      <w:proofErr w:type="spellStart"/>
      <w:r w:rsidRPr="004335EA">
        <w:t>ushort</w:t>
      </w:r>
      <w:proofErr w:type="spellEnd"/>
      <w:r w:rsidRPr="004335EA">
        <w:t>*)</w:t>
      </w:r>
      <w:proofErr w:type="spellStart"/>
      <w:r w:rsidRPr="004335EA">
        <w:t>ptr</w:t>
      </w:r>
      <w:proofErr w:type="spellEnd"/>
      <w:r w:rsidRPr="004335EA">
        <w:t>;</w:t>
      </w:r>
    </w:p>
    <w:p w14:paraId="60BBFD4C" w14:textId="7A5AABB0" w:rsidR="004335EA" w:rsidRPr="004335EA" w:rsidRDefault="004335EA" w:rsidP="00D83621">
      <w:pPr>
        <w:pStyle w:val="ad"/>
        <w:rPr>
          <w:lang w:val="ru-RU"/>
        </w:rPr>
      </w:pPr>
      <w:r>
        <w:rPr>
          <w:lang w:val="ru-RU"/>
        </w:rPr>
        <w:tab/>
      </w:r>
      <w:proofErr w:type="spellStart"/>
      <w:r w:rsidRPr="004335EA">
        <w:t>ushort</w:t>
      </w:r>
      <w:proofErr w:type="spellEnd"/>
      <w:r w:rsidRPr="004335EA">
        <w:rPr>
          <w:lang w:val="ru-RU"/>
        </w:rPr>
        <w:t xml:space="preserve"> </w:t>
      </w:r>
      <w:r w:rsidRPr="004335EA">
        <w:t>id</w:t>
      </w:r>
      <w:r w:rsidRPr="004335EA">
        <w:rPr>
          <w:lang w:val="ru-RU"/>
        </w:rPr>
        <w:t xml:space="preserve"> = *</w:t>
      </w:r>
      <w:proofErr w:type="spellStart"/>
      <w:r w:rsidRPr="004335EA">
        <w:t>idPtr</w:t>
      </w:r>
      <w:proofErr w:type="spellEnd"/>
      <w:r w:rsidRPr="004335EA">
        <w:rPr>
          <w:lang w:val="ru-RU"/>
        </w:rPr>
        <w:t>;</w:t>
      </w:r>
    </w:p>
    <w:p w14:paraId="2459BCBD" w14:textId="40FBD473" w:rsidR="004335EA" w:rsidRPr="004335EA" w:rsidRDefault="004335EA" w:rsidP="00D83621">
      <w:pPr>
        <w:pStyle w:val="ad"/>
      </w:pPr>
      <w:r w:rsidRPr="004335EA">
        <w:lastRenderedPageBreak/>
        <w:tab/>
      </w:r>
      <w:r>
        <w:t>//</w:t>
      </w:r>
      <w:r w:rsidRPr="004335EA">
        <w:t xml:space="preserve"> </w:t>
      </w:r>
      <w:r>
        <w:t>считывание остальных значений</w:t>
      </w:r>
    </w:p>
    <w:p w14:paraId="1EFE104D" w14:textId="1803853E" w:rsidR="004335EA" w:rsidRPr="004335EA" w:rsidRDefault="004335EA" w:rsidP="00D83621">
      <w:pPr>
        <w:pStyle w:val="ad"/>
      </w:pPr>
      <w:r w:rsidRPr="004335EA">
        <w:t>};</w:t>
      </w:r>
    </w:p>
    <w:p w14:paraId="7EF4267B" w14:textId="7DDC81B4" w:rsidR="004335EA" w:rsidRPr="004335EA" w:rsidRDefault="004335EA" w:rsidP="004335EA">
      <w:pPr>
        <w:pStyle w:val="2"/>
        <w:numPr>
          <w:ilvl w:val="2"/>
          <w:numId w:val="6"/>
        </w:numPr>
      </w:pPr>
      <w:r>
        <w:t>Используя указатели, получить данные из пакета и вернуть результат пользователю.</w:t>
      </w:r>
    </w:p>
    <w:p w14:paraId="7EA85A9C" w14:textId="26B0DA60" w:rsidR="00C20422" w:rsidRDefault="004335EA" w:rsidP="008D08B5">
      <w:pPr>
        <w:pStyle w:val="2"/>
        <w:numPr>
          <w:ilvl w:val="2"/>
          <w:numId w:val="6"/>
        </w:numPr>
      </w:pPr>
      <w:r>
        <w:t xml:space="preserve">Реализовать проверку контрольной суммы (сумма первых 11 байт пакета должна быть равна </w:t>
      </w:r>
      <w:proofErr w:type="spellStart"/>
      <w:r w:rsidRPr="00C20422">
        <w:t>checksum</w:t>
      </w:r>
      <w:proofErr w:type="spellEnd"/>
      <w:r>
        <w:t>)</w:t>
      </w:r>
    </w:p>
    <w:p w14:paraId="218B0DBB" w14:textId="7A76FB5D" w:rsidR="00A36F65" w:rsidRDefault="00A36F65" w:rsidP="00A36F65">
      <w:pPr>
        <w:pStyle w:val="1"/>
      </w:pPr>
      <w:r>
        <w:t>Порядок выполнения работы</w:t>
      </w:r>
    </w:p>
    <w:p w14:paraId="6E9A8C2F" w14:textId="68143FF6" w:rsidR="00A36F65" w:rsidRDefault="00A36F65" w:rsidP="00A36F65">
      <w:pPr>
        <w:pStyle w:val="2"/>
      </w:pPr>
      <w:r>
        <w:t>Запустить MS Visual Studio и создать консольное приложение C#.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06556686" w14:textId="2F0FE3F8" w:rsidR="00CF166C" w:rsidRDefault="00CF166C" w:rsidP="00CF166C">
      <w:pPr>
        <w:pStyle w:val="2"/>
      </w:pPr>
      <w:r>
        <w:t>Чем стек отличается от кучи?</w:t>
      </w:r>
    </w:p>
    <w:p w14:paraId="2FFFADF6" w14:textId="0932E58E" w:rsidR="00EE187F" w:rsidRDefault="00CF166C" w:rsidP="00CF166C">
      <w:pPr>
        <w:pStyle w:val="2"/>
      </w:pPr>
      <w:r>
        <w:t>Для чего используются</w:t>
      </w:r>
      <w:r>
        <w:t xml:space="preserve"> поколен</w:t>
      </w:r>
      <w:r>
        <w:t>ия в</w:t>
      </w:r>
      <w:r>
        <w:t xml:space="preserve"> GC?</w:t>
      </w:r>
    </w:p>
    <w:p w14:paraId="20251BB8" w14:textId="7372B62E" w:rsidR="00BE6BA5" w:rsidRDefault="00BE6BA5" w:rsidP="00CF166C">
      <w:pPr>
        <w:pStyle w:val="2"/>
      </w:pPr>
      <w:r w:rsidRPr="00BE6BA5">
        <w:t>Что такое LOH?</w:t>
      </w:r>
    </w:p>
    <w:p w14:paraId="3B78EC67" w14:textId="04709452" w:rsidR="008D08B5" w:rsidRPr="002461F2" w:rsidRDefault="00E94D34" w:rsidP="00CF166C">
      <w:pPr>
        <w:pStyle w:val="2"/>
      </w:pPr>
      <w:r>
        <w:t xml:space="preserve">Как работать с неуправляемым (небезопасным кодом) в </w:t>
      </w:r>
      <w:r>
        <w:rPr>
          <w:lang w:val="en-US"/>
        </w:rPr>
        <w:t>C</w:t>
      </w:r>
      <w:r w:rsidRPr="00E94D34">
        <w:t>#</w:t>
      </w:r>
      <w:r w:rsidR="002461F2" w:rsidRPr="002461F2">
        <w:t>?</w:t>
      </w:r>
    </w:p>
    <w:p w14:paraId="7B7A70C4" w14:textId="207EB972" w:rsidR="002461F2" w:rsidRDefault="002461F2" w:rsidP="002461F2">
      <w:pPr>
        <w:pStyle w:val="2"/>
      </w:pPr>
      <w:r>
        <w:t xml:space="preserve">Зачем используется </w:t>
      </w:r>
      <w:proofErr w:type="spellStart"/>
      <w:r>
        <w:rPr>
          <w:lang w:val="en-US"/>
        </w:rPr>
        <w:t>IDisposable</w:t>
      </w:r>
      <w:proofErr w:type="spellEnd"/>
      <w:r>
        <w:t xml:space="preserve">? Чем он отличается от </w:t>
      </w:r>
      <w:proofErr w:type="spellStart"/>
      <w:r>
        <w:t>финализатора</w:t>
      </w:r>
      <w:proofErr w:type="spellEnd"/>
      <w:r>
        <w:t>?</w:t>
      </w:r>
    </w:p>
    <w:sectPr w:rsidR="002461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65143"/>
    <w:rsid w:val="000C070E"/>
    <w:rsid w:val="0018259A"/>
    <w:rsid w:val="00196B30"/>
    <w:rsid w:val="001974B9"/>
    <w:rsid w:val="001E32F3"/>
    <w:rsid w:val="00242991"/>
    <w:rsid w:val="002461F2"/>
    <w:rsid w:val="002621B0"/>
    <w:rsid w:val="00271E47"/>
    <w:rsid w:val="003D7274"/>
    <w:rsid w:val="003E2BEE"/>
    <w:rsid w:val="004270E3"/>
    <w:rsid w:val="00431EBF"/>
    <w:rsid w:val="004335EA"/>
    <w:rsid w:val="00440831"/>
    <w:rsid w:val="00464DE7"/>
    <w:rsid w:val="004A368A"/>
    <w:rsid w:val="005106F2"/>
    <w:rsid w:val="00623C89"/>
    <w:rsid w:val="00644373"/>
    <w:rsid w:val="00693BA2"/>
    <w:rsid w:val="006E2B52"/>
    <w:rsid w:val="00774473"/>
    <w:rsid w:val="00814C20"/>
    <w:rsid w:val="008823E4"/>
    <w:rsid w:val="008D08B5"/>
    <w:rsid w:val="008F5493"/>
    <w:rsid w:val="00925158"/>
    <w:rsid w:val="00A36F65"/>
    <w:rsid w:val="00A50517"/>
    <w:rsid w:val="00A7632F"/>
    <w:rsid w:val="00B07077"/>
    <w:rsid w:val="00B16A0B"/>
    <w:rsid w:val="00B32013"/>
    <w:rsid w:val="00B729AE"/>
    <w:rsid w:val="00BE6BA5"/>
    <w:rsid w:val="00C20422"/>
    <w:rsid w:val="00C413C9"/>
    <w:rsid w:val="00C46D67"/>
    <w:rsid w:val="00C73AC8"/>
    <w:rsid w:val="00CF0E87"/>
    <w:rsid w:val="00CF166C"/>
    <w:rsid w:val="00D17F5D"/>
    <w:rsid w:val="00D41F9A"/>
    <w:rsid w:val="00D52206"/>
    <w:rsid w:val="00D540FC"/>
    <w:rsid w:val="00D66C75"/>
    <w:rsid w:val="00D83621"/>
    <w:rsid w:val="00DA77AB"/>
    <w:rsid w:val="00E01507"/>
    <w:rsid w:val="00E36064"/>
    <w:rsid w:val="00E56E9E"/>
    <w:rsid w:val="00E63868"/>
    <w:rsid w:val="00E65989"/>
    <w:rsid w:val="00E857F6"/>
    <w:rsid w:val="00E94D34"/>
    <w:rsid w:val="00EA4D25"/>
    <w:rsid w:val="00EE187F"/>
    <w:rsid w:val="00EE5898"/>
    <w:rsid w:val="00EE7E87"/>
    <w:rsid w:val="00EF2091"/>
    <w:rsid w:val="00FD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D8362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D8362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207</TotalTime>
  <Pages>3</Pages>
  <Words>488</Words>
  <Characters>3106</Characters>
  <Application>Microsoft Office Word</Application>
  <DocSecurity>0</DocSecurity>
  <Lines>79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32</cp:revision>
  <dcterms:created xsi:type="dcterms:W3CDTF">2025-01-23T13:37:00Z</dcterms:created>
  <dcterms:modified xsi:type="dcterms:W3CDTF">2026-03-15T21:07:00Z</dcterms:modified>
</cp:coreProperties>
</file>