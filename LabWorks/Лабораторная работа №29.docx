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5B461A32" w:rsidR="00107022" w:rsidRDefault="00A36F65" w:rsidP="00107022">
      <w:pPr>
        <w:pStyle w:val="10"/>
      </w:pPr>
      <w:r w:rsidRPr="00C413C9">
        <w:t>Лабораторная</w:t>
      </w:r>
      <w:r>
        <w:t xml:space="preserve"> работа №</w:t>
      </w:r>
      <w:r w:rsidR="00747EBC">
        <w:t>2</w:t>
      </w:r>
      <w:r w:rsidR="00D00938">
        <w:t>9</w:t>
      </w:r>
      <w:r>
        <w:br/>
      </w:r>
      <w:r w:rsidR="005E4D06" w:rsidRPr="005E4D06">
        <w:t>Разработка фоновых сервисов для обработки данных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20DC2425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5E4D06">
        <w:t>фоновых сервисов</w:t>
      </w:r>
      <w:r w:rsidR="00AD239B">
        <w:t xml:space="preserve"> и </w:t>
      </w:r>
      <w:r w:rsidR="00AD239B" w:rsidRPr="00AD239B">
        <w:t>служб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47107353" w14:textId="43BABEB0" w:rsidR="00A36F65" w:rsidRDefault="00D006EE" w:rsidP="0000051A">
      <w:pPr>
        <w:pStyle w:val="2"/>
      </w:pPr>
      <w:r w:rsidRPr="00D006EE">
        <w:t xml:space="preserve">Введение в </w:t>
      </w:r>
      <w:proofErr w:type="spellStart"/>
      <w:r w:rsidRPr="00D006EE">
        <w:t>Worker</w:t>
      </w:r>
      <w:proofErr w:type="spellEnd"/>
      <w:r w:rsidRPr="00D006EE">
        <w:t>-сервисы</w:t>
      </w:r>
      <w:r w:rsidR="00CA701D" w:rsidRPr="00CA701D">
        <w:t xml:space="preserve"> </w:t>
      </w:r>
      <w:r w:rsidR="00627D50" w:rsidRPr="00627D50">
        <w:t xml:space="preserve">// </w:t>
      </w:r>
      <w:r w:rsidR="00360823" w:rsidRPr="00360823">
        <w:rPr>
          <w:lang w:val="en-US"/>
        </w:rPr>
        <w:t>METANIT</w:t>
      </w:r>
      <w:r w:rsidR="00360823" w:rsidRPr="00360823">
        <w:t>.</w:t>
      </w:r>
      <w:r w:rsidR="00360823" w:rsidRPr="00360823">
        <w:rPr>
          <w:lang w:val="en-US"/>
        </w:rPr>
        <w:t>COM</w:t>
      </w:r>
      <w:r w:rsidR="00CA701D" w:rsidRPr="00CA701D">
        <w:t xml:space="preserve"> – URL: </w:t>
      </w:r>
      <w:r w:rsidR="00EC2642" w:rsidRPr="00EC2642">
        <w:t>https://metanit.com/sharp/dotnet/3.1.php</w:t>
      </w:r>
      <w:r w:rsidR="00CA701D" w:rsidRPr="00CA701D">
        <w:t xml:space="preserve">. – Режим доступа: </w:t>
      </w:r>
      <w:r w:rsidR="00627D50">
        <w:t>свободный</w:t>
      </w:r>
      <w:r w:rsidR="00CA701D" w:rsidRPr="00CA701D">
        <w:t xml:space="preserve">. – </w:t>
      </w:r>
      <w:proofErr w:type="gramStart"/>
      <w:r w:rsidR="00CA701D" w:rsidRPr="00CA701D">
        <w:t>Текст :</w:t>
      </w:r>
      <w:proofErr w:type="gramEnd"/>
      <w:r w:rsidR="00CA701D" w:rsidRPr="00CA701D">
        <w:t xml:space="preserve"> электронный</w:t>
      </w:r>
      <w:r w:rsidR="00A36F65">
        <w:t>.</w:t>
      </w:r>
    </w:p>
    <w:p w14:paraId="06258177" w14:textId="71877797" w:rsidR="003C1587" w:rsidRDefault="003C1587" w:rsidP="00635E84">
      <w:pPr>
        <w:pStyle w:val="2"/>
      </w:pPr>
      <w:r w:rsidRPr="003C1587">
        <w:t xml:space="preserve">Утилита </w:t>
      </w:r>
      <w:proofErr w:type="spellStart"/>
      <w:r w:rsidRPr="003C1587">
        <w:t>Cron</w:t>
      </w:r>
      <w:proofErr w:type="spellEnd"/>
      <w:r w:rsidRPr="003C1587">
        <w:t>. Планирование процессов</w:t>
      </w:r>
      <w:r>
        <w:t xml:space="preserve"> </w:t>
      </w:r>
      <w:r w:rsidRPr="00627D50">
        <w:t xml:space="preserve">// </w:t>
      </w:r>
      <w:r w:rsidRPr="00360823">
        <w:rPr>
          <w:lang w:val="en-US"/>
        </w:rPr>
        <w:t>METANIT</w:t>
      </w:r>
      <w:r w:rsidRPr="00360823">
        <w:t>.</w:t>
      </w:r>
      <w:r w:rsidRPr="00360823">
        <w:rPr>
          <w:lang w:val="en-US"/>
        </w:rPr>
        <w:t>COM</w:t>
      </w:r>
      <w:r w:rsidRPr="00CA701D">
        <w:t xml:space="preserve"> – URL: </w:t>
      </w:r>
      <w:r w:rsidR="00FD3A48" w:rsidRPr="00FD3A48">
        <w:t>https://metanit.com/os/linux/6.5.php</w:t>
      </w:r>
      <w:r w:rsidRPr="00CA701D">
        <w:t xml:space="preserve">. – Режим доступа: </w:t>
      </w:r>
      <w:r>
        <w:t>свободный</w:t>
      </w:r>
      <w:r w:rsidRPr="00CA701D">
        <w:t xml:space="preserve">. – </w:t>
      </w:r>
      <w:proofErr w:type="gramStart"/>
      <w:r w:rsidRPr="00CA701D">
        <w:t>Текст :</w:t>
      </w:r>
      <w:proofErr w:type="gramEnd"/>
      <w:r w:rsidRPr="00CA701D">
        <w:t xml:space="preserve"> электронный</w:t>
      </w:r>
      <w:r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D0E6FDA" w14:textId="0BB353C3" w:rsidR="00AF4D02" w:rsidRPr="00F62A2D" w:rsidRDefault="00A02194" w:rsidP="000D1E84">
      <w:pPr>
        <w:pStyle w:val="2"/>
      </w:pPr>
      <w:r>
        <w:t>Создать</w:t>
      </w:r>
      <w:r w:rsidR="00047F42">
        <w:t xml:space="preserve"> нов</w:t>
      </w:r>
      <w:r w:rsidR="00387E6F">
        <w:t>ый проект</w:t>
      </w:r>
      <w:r w:rsidR="00D41310">
        <w:t xml:space="preserve"> </w:t>
      </w:r>
      <w:proofErr w:type="spellStart"/>
      <w:r w:rsidR="00FD3A48">
        <w:rPr>
          <w:lang w:val="en-US"/>
        </w:rPr>
        <w:t>WorkerService</w:t>
      </w:r>
      <w:proofErr w:type="spellEnd"/>
    </w:p>
    <w:p w14:paraId="42C7629B" w14:textId="57E28BAB" w:rsidR="00F62A2D" w:rsidRDefault="00F62A2D" w:rsidP="00F62A2D">
      <w:pPr>
        <w:pStyle w:val="2"/>
        <w:numPr>
          <w:ilvl w:val="2"/>
          <w:numId w:val="6"/>
        </w:numPr>
      </w:pPr>
      <w:r>
        <w:t>В прое</w:t>
      </w:r>
      <w:r w:rsidR="00232E11">
        <w:t>к</w:t>
      </w:r>
      <w:r>
        <w:t>те</w:t>
      </w:r>
      <w:r w:rsidR="00232E11">
        <w:t xml:space="preserve"> изменить </w:t>
      </w:r>
      <w:r w:rsidR="00282022">
        <w:t xml:space="preserve">стандартный генерируемый класс </w:t>
      </w:r>
      <w:r w:rsidR="00282022">
        <w:rPr>
          <w:lang w:val="en-US"/>
        </w:rPr>
        <w:t>Worker</w:t>
      </w:r>
      <w:r w:rsidR="00282022">
        <w:t xml:space="preserve">, переименовав его </w:t>
      </w:r>
      <w:r w:rsidR="00236C51">
        <w:t xml:space="preserve">в </w:t>
      </w:r>
      <w:proofErr w:type="spellStart"/>
      <w:r w:rsidR="00236C51">
        <w:rPr>
          <w:lang w:val="en-US"/>
        </w:rPr>
        <w:t>FileWathcerService</w:t>
      </w:r>
      <w:proofErr w:type="spellEnd"/>
      <w:r w:rsidR="00BE4626" w:rsidRPr="00BE4626">
        <w:t>.</w:t>
      </w:r>
    </w:p>
    <w:p w14:paraId="3B70FE78" w14:textId="1D48999B" w:rsidR="00430F60" w:rsidRDefault="00430F60" w:rsidP="00A06C56">
      <w:pPr>
        <w:pStyle w:val="2"/>
        <w:numPr>
          <w:ilvl w:val="2"/>
          <w:numId w:val="6"/>
        </w:numPr>
      </w:pPr>
      <w:r>
        <w:t xml:space="preserve">Добавить в </w:t>
      </w:r>
      <w:r w:rsidR="00A06C56">
        <w:t xml:space="preserve">конструктор сервиса параметр </w:t>
      </w:r>
      <w:proofErr w:type="spellStart"/>
      <w:r w:rsidR="00A06C56" w:rsidRPr="00A06C56">
        <w:t>IConfiguration</w:t>
      </w:r>
      <w:proofErr w:type="spellEnd"/>
      <w:r w:rsidR="00A06C56" w:rsidRPr="00A06C56">
        <w:t xml:space="preserve"> </w:t>
      </w:r>
      <w:proofErr w:type="spellStart"/>
      <w:r w:rsidR="00A06C56" w:rsidRPr="00A06C56">
        <w:t>configuration</w:t>
      </w:r>
      <w:proofErr w:type="spellEnd"/>
      <w:r w:rsidR="00A06C56" w:rsidRPr="00A06C56">
        <w:t xml:space="preserve"> </w:t>
      </w:r>
      <w:r w:rsidR="00A06C56">
        <w:t>для доступа к конфигурации приложения через внедрение зависимостей.</w:t>
      </w:r>
      <w:r w:rsidR="00C80F00">
        <w:t xml:space="preserve"> </w:t>
      </w:r>
    </w:p>
    <w:p w14:paraId="09BD11CF" w14:textId="45880A3B" w:rsidR="00C80F00" w:rsidRDefault="00C80F00" w:rsidP="00C80F00">
      <w:r>
        <w:t xml:space="preserve">Все строковые </w:t>
      </w:r>
      <w:r w:rsidR="003829C1">
        <w:t>параметры для сервиса (имена файлов, каталогов, пути</w:t>
      </w:r>
      <w:r w:rsidR="00CC4C3F">
        <w:t xml:space="preserve">, </w:t>
      </w:r>
      <w:r w:rsidR="00C323AB">
        <w:t xml:space="preserve">параметры </w:t>
      </w:r>
      <w:proofErr w:type="spellStart"/>
      <w:r w:rsidR="00C323AB" w:rsidRPr="00C323AB">
        <w:t>cron</w:t>
      </w:r>
      <w:proofErr w:type="spellEnd"/>
      <w:r w:rsidR="003829C1">
        <w:t>)</w:t>
      </w:r>
      <w:r w:rsidR="00C323AB" w:rsidRPr="00C323AB">
        <w:t xml:space="preserve"> </w:t>
      </w:r>
      <w:r w:rsidR="00C323AB">
        <w:t xml:space="preserve">необходимо получать из </w:t>
      </w:r>
      <w:r w:rsidR="00FD68C4">
        <w:t>конфигурации (</w:t>
      </w:r>
      <w:proofErr w:type="spellStart"/>
      <w:proofErr w:type="gramStart"/>
      <w:r w:rsidR="00FD68C4">
        <w:rPr>
          <w:lang w:val="en-US"/>
        </w:rPr>
        <w:t>appsettings</w:t>
      </w:r>
      <w:proofErr w:type="spellEnd"/>
      <w:r w:rsidR="00FD68C4" w:rsidRPr="00FD68C4">
        <w:t>.</w:t>
      </w:r>
      <w:proofErr w:type="spellStart"/>
      <w:r w:rsidR="00FD68C4">
        <w:rPr>
          <w:lang w:val="en-US"/>
        </w:rPr>
        <w:t>json</w:t>
      </w:r>
      <w:proofErr w:type="spellEnd"/>
      <w:proofErr w:type="gramEnd"/>
      <w:r w:rsidR="00FD68C4">
        <w:t>)</w:t>
      </w:r>
      <w:r w:rsidR="00D24C0A">
        <w:t xml:space="preserve"> при помощи</w:t>
      </w:r>
    </w:p>
    <w:p w14:paraId="6FBB2C8C" w14:textId="2D0ABBFB" w:rsidR="00D24C0A" w:rsidRPr="00C323AB" w:rsidRDefault="00D24C0A" w:rsidP="00D24C0A">
      <w:pPr>
        <w:pStyle w:val="ad"/>
      </w:pPr>
      <w:r>
        <w:t xml:space="preserve">var </w:t>
      </w:r>
      <w:r w:rsidR="00532046">
        <w:t xml:space="preserve">data = </w:t>
      </w:r>
      <w:proofErr w:type="spellStart"/>
      <w:proofErr w:type="gramStart"/>
      <w:r w:rsidRPr="00532046">
        <w:t>configuration.GetSection</w:t>
      </w:r>
      <w:proofErr w:type="spellEnd"/>
      <w:proofErr w:type="gramEnd"/>
      <w:r w:rsidRPr="00532046">
        <w:t>("</w:t>
      </w:r>
      <w:r w:rsidRPr="00D24C0A">
        <w:rPr>
          <w:lang w:val="ru-RU"/>
        </w:rPr>
        <w:t>секция</w:t>
      </w:r>
      <w:proofErr w:type="gramStart"/>
      <w:r w:rsidRPr="00532046">
        <w:t>")[</w:t>
      </w:r>
      <w:proofErr w:type="gramEnd"/>
      <w:r w:rsidRPr="00532046">
        <w:t>"</w:t>
      </w:r>
      <w:r w:rsidRPr="00D24C0A">
        <w:rPr>
          <w:lang w:val="ru-RU"/>
        </w:rPr>
        <w:t>ключ</w:t>
      </w:r>
      <w:r w:rsidRPr="00532046">
        <w:t>"]</w:t>
      </w:r>
    </w:p>
    <w:p w14:paraId="246369C2" w14:textId="0DFD2DAA" w:rsidR="00BE4626" w:rsidRDefault="00BE4626" w:rsidP="00430F60">
      <w:pPr>
        <w:pStyle w:val="2"/>
      </w:pPr>
      <w:r>
        <w:t>В</w:t>
      </w:r>
      <w:r w:rsidR="002437BB">
        <w:t xml:space="preserve"> методе выполнения</w:t>
      </w:r>
      <w:r>
        <w:t xml:space="preserve"> сервис</w:t>
      </w:r>
      <w:r w:rsidR="002437BB">
        <w:t>а</w:t>
      </w:r>
      <w:r w:rsidR="00D5242D">
        <w:t xml:space="preserve"> определить объект</w:t>
      </w:r>
      <w:r w:rsidR="00AF2A2C" w:rsidRPr="00AF2A2C">
        <w:t xml:space="preserve"> </w:t>
      </w:r>
      <w:proofErr w:type="spellStart"/>
      <w:r w:rsidR="00AF2A2C" w:rsidRPr="00430F60">
        <w:rPr>
          <w:lang w:val="en-US"/>
        </w:rPr>
        <w:t>FileSystemWatcher</w:t>
      </w:r>
      <w:proofErr w:type="spellEnd"/>
      <w:r w:rsidR="00AF2A2C" w:rsidRPr="00AF2A2C">
        <w:t xml:space="preserve"> </w:t>
      </w:r>
      <w:r w:rsidR="00AF2A2C">
        <w:t xml:space="preserve">для отслеживания изменений </w:t>
      </w:r>
      <w:r w:rsidR="00E14129">
        <w:t>внутри определенного каталога</w:t>
      </w:r>
    </w:p>
    <w:p w14:paraId="74450F19" w14:textId="52DE72C1" w:rsidR="00E14129" w:rsidRPr="00E14129" w:rsidRDefault="00E14129" w:rsidP="00E14129">
      <w:pPr>
        <w:pStyle w:val="ad"/>
      </w:pPr>
      <w:r w:rsidRPr="00E14129">
        <w:t xml:space="preserve"> using var watcher = new </w:t>
      </w:r>
      <w:proofErr w:type="spellStart"/>
      <w:r w:rsidRPr="00E14129">
        <w:t>FileSystemWatcher</w:t>
      </w:r>
      <w:proofErr w:type="spellEnd"/>
      <w:r w:rsidRPr="00E14129">
        <w:t>(</w:t>
      </w:r>
      <w:r>
        <w:rPr>
          <w:lang w:val="ru-RU"/>
        </w:rPr>
        <w:t>каталог</w:t>
      </w:r>
      <w:r w:rsidRPr="00E14129">
        <w:t>);</w:t>
      </w:r>
    </w:p>
    <w:p w14:paraId="03D547AE" w14:textId="2A847C39" w:rsidR="00E14129" w:rsidRDefault="007F0F28" w:rsidP="00E14129">
      <w:pPr>
        <w:pStyle w:val="2"/>
        <w:numPr>
          <w:ilvl w:val="2"/>
          <w:numId w:val="6"/>
        </w:numPr>
      </w:pPr>
      <w:r>
        <w:t>До</w:t>
      </w:r>
      <w:r w:rsidR="002437BB">
        <w:t>бавить</w:t>
      </w:r>
      <w:r w:rsidR="002437BB" w:rsidRPr="00037490">
        <w:rPr>
          <w:lang w:val="en-US"/>
        </w:rPr>
        <w:t xml:space="preserve"> </w:t>
      </w:r>
      <w:r w:rsidR="002437BB">
        <w:t>подписку</w:t>
      </w:r>
      <w:r w:rsidR="002437BB" w:rsidRPr="00037490">
        <w:rPr>
          <w:lang w:val="en-US"/>
        </w:rPr>
        <w:t xml:space="preserve"> </w:t>
      </w:r>
      <w:r w:rsidR="002437BB">
        <w:t>на</w:t>
      </w:r>
      <w:r w:rsidR="002437BB" w:rsidRPr="00037490">
        <w:rPr>
          <w:lang w:val="en-US"/>
        </w:rPr>
        <w:t xml:space="preserve"> </w:t>
      </w:r>
      <w:r w:rsidR="002437BB">
        <w:t>события</w:t>
      </w:r>
      <w:r w:rsidR="000751FA" w:rsidRPr="00037490">
        <w:rPr>
          <w:lang w:val="en-US"/>
        </w:rPr>
        <w:t xml:space="preserve"> </w:t>
      </w:r>
      <w:r w:rsidR="00037490" w:rsidRPr="00037490">
        <w:rPr>
          <w:lang w:val="en-US"/>
        </w:rPr>
        <w:t>Changed</w:t>
      </w:r>
      <w:r w:rsidR="00037490" w:rsidRPr="00037490">
        <w:rPr>
          <w:lang w:val="en-US"/>
        </w:rPr>
        <w:t xml:space="preserve">, </w:t>
      </w:r>
      <w:r w:rsidR="00037490" w:rsidRPr="00037490">
        <w:rPr>
          <w:lang w:val="en-US"/>
        </w:rPr>
        <w:t>Created</w:t>
      </w:r>
      <w:r w:rsidR="00037490" w:rsidRPr="00037490">
        <w:rPr>
          <w:lang w:val="en-US"/>
        </w:rPr>
        <w:t xml:space="preserve">, </w:t>
      </w:r>
      <w:r w:rsidR="00037490" w:rsidRPr="00037490">
        <w:rPr>
          <w:lang w:val="en-US"/>
        </w:rPr>
        <w:t>Deleted</w:t>
      </w:r>
      <w:r w:rsidR="00037490" w:rsidRPr="00037490">
        <w:rPr>
          <w:lang w:val="en-US"/>
        </w:rPr>
        <w:t xml:space="preserve">, </w:t>
      </w:r>
      <w:r w:rsidR="00037490" w:rsidRPr="00037490">
        <w:rPr>
          <w:lang w:val="en-US"/>
        </w:rPr>
        <w:t>Renamed</w:t>
      </w:r>
      <w:r w:rsidR="00037490" w:rsidRPr="00037490">
        <w:rPr>
          <w:lang w:val="en-US"/>
        </w:rPr>
        <w:t xml:space="preserve">, </w:t>
      </w:r>
      <w:r w:rsidR="00037490" w:rsidRPr="00037490">
        <w:rPr>
          <w:lang w:val="en-US"/>
        </w:rPr>
        <w:t>Error</w:t>
      </w:r>
      <w:r w:rsidR="00F00776">
        <w:rPr>
          <w:lang w:val="en-US"/>
        </w:rPr>
        <w:t xml:space="preserve"> </w:t>
      </w:r>
      <w:r w:rsidR="00F00776">
        <w:t>для</w:t>
      </w:r>
      <w:r w:rsidR="00F00776" w:rsidRPr="00F00776">
        <w:rPr>
          <w:lang w:val="en-US"/>
        </w:rPr>
        <w:t xml:space="preserve"> </w:t>
      </w:r>
      <w:r w:rsidR="00F00776" w:rsidRPr="00E14129">
        <w:rPr>
          <w:lang w:val="en-US"/>
        </w:rPr>
        <w:t>watcher</w:t>
      </w:r>
      <w:r w:rsidR="00F00776" w:rsidRPr="00F00776">
        <w:rPr>
          <w:lang w:val="en-US"/>
        </w:rPr>
        <w:t xml:space="preserve">. </w:t>
      </w:r>
      <w:r w:rsidR="00F00776">
        <w:t xml:space="preserve">В обработчиках </w:t>
      </w:r>
      <w:r w:rsidR="000017FF">
        <w:t xml:space="preserve">данных событий </w:t>
      </w:r>
      <w:r w:rsidR="000A0F0F">
        <w:t>записывать в файл логи формата «</w:t>
      </w:r>
      <w:r w:rsidR="000A0F0F" w:rsidRPr="000A0F0F">
        <w:t>[</w:t>
      </w:r>
      <w:r w:rsidR="000A0F0F">
        <w:t>дата и время</w:t>
      </w:r>
      <w:r w:rsidR="000A0F0F" w:rsidRPr="000A0F0F">
        <w:t>]</w:t>
      </w:r>
      <w:r w:rsidR="000A0F0F">
        <w:t xml:space="preserve">: </w:t>
      </w:r>
      <w:r w:rsidR="000A0F0F" w:rsidRPr="000A0F0F">
        <w:t>[</w:t>
      </w:r>
      <w:r w:rsidR="000A0F0F">
        <w:t>событие</w:t>
      </w:r>
      <w:r w:rsidR="000A0F0F" w:rsidRPr="000A0F0F">
        <w:t>]</w:t>
      </w:r>
      <w:r w:rsidR="000A0F0F">
        <w:t xml:space="preserve"> </w:t>
      </w:r>
      <w:r w:rsidR="00696CB8">
        <w:t>–</w:t>
      </w:r>
      <w:r w:rsidR="00696CB8" w:rsidRPr="00696CB8">
        <w:t xml:space="preserve"> [</w:t>
      </w:r>
      <w:r w:rsidR="00696CB8">
        <w:t>полный путь к файлу</w:t>
      </w:r>
      <w:r w:rsidR="009E0041">
        <w:t xml:space="preserve"> / сообщение об ошибке</w:t>
      </w:r>
      <w:r w:rsidR="00696CB8" w:rsidRPr="00696CB8">
        <w:t>]</w:t>
      </w:r>
      <w:r w:rsidR="000A0F0F">
        <w:t>»</w:t>
      </w:r>
    </w:p>
    <w:p w14:paraId="54C3775B" w14:textId="2D78EDAC" w:rsidR="009E0041" w:rsidRDefault="009E0041" w:rsidP="00E14129">
      <w:pPr>
        <w:pStyle w:val="2"/>
        <w:numPr>
          <w:ilvl w:val="2"/>
          <w:numId w:val="6"/>
        </w:numPr>
      </w:pPr>
      <w:r>
        <w:t xml:space="preserve">Включить отслеживание </w:t>
      </w:r>
      <w:r w:rsidR="00A3658E">
        <w:t>изменений в подкаталогах и генерацию событий:</w:t>
      </w:r>
    </w:p>
    <w:p w14:paraId="48578B9F" w14:textId="054CCADB" w:rsidR="00A3658E" w:rsidRPr="00A3658E" w:rsidRDefault="00A3658E" w:rsidP="00A3658E">
      <w:pPr>
        <w:pStyle w:val="ad"/>
        <w:pBdr>
          <w:bottom w:val="single" w:sz="4" w:space="0" w:color="auto"/>
        </w:pBdr>
        <w:rPr>
          <w:lang w:val="ru-RU"/>
        </w:rPr>
      </w:pPr>
      <w:proofErr w:type="gramStart"/>
      <w:r>
        <w:t>watcher</w:t>
      </w:r>
      <w:r w:rsidRPr="00A3658E">
        <w:rPr>
          <w:lang w:val="ru-RU"/>
        </w:rPr>
        <w:t>.</w:t>
      </w:r>
      <w:proofErr w:type="spellStart"/>
      <w:r>
        <w:t>IncludeSubdirectories</w:t>
      </w:r>
      <w:proofErr w:type="spellEnd"/>
      <w:proofErr w:type="gramEnd"/>
      <w:r w:rsidRPr="00A3658E">
        <w:rPr>
          <w:lang w:val="ru-RU"/>
        </w:rPr>
        <w:t xml:space="preserve"> = </w:t>
      </w:r>
      <w:r>
        <w:t>true</w:t>
      </w:r>
      <w:r w:rsidRPr="00A3658E">
        <w:rPr>
          <w:lang w:val="ru-RU"/>
        </w:rPr>
        <w:t xml:space="preserve">; </w:t>
      </w:r>
    </w:p>
    <w:p w14:paraId="0239B1EA" w14:textId="707DCB5C" w:rsidR="00A3658E" w:rsidRDefault="00A3658E" w:rsidP="00A3658E">
      <w:pPr>
        <w:pStyle w:val="ad"/>
        <w:pBdr>
          <w:bottom w:val="single" w:sz="4" w:space="0" w:color="auto"/>
        </w:pBdr>
        <w:rPr>
          <w:lang w:val="ru-RU"/>
        </w:rPr>
      </w:pPr>
      <w:proofErr w:type="spellStart"/>
      <w:proofErr w:type="gramStart"/>
      <w:r>
        <w:t>watcher.EnableRaisingEvents</w:t>
      </w:r>
      <w:proofErr w:type="spellEnd"/>
      <w:proofErr w:type="gramEnd"/>
      <w:r>
        <w:t xml:space="preserve"> = true;</w:t>
      </w:r>
    </w:p>
    <w:p w14:paraId="135F1F0D" w14:textId="0D0A5924" w:rsidR="00A3658E" w:rsidRDefault="005B3345" w:rsidP="00A3658E">
      <w:pPr>
        <w:pStyle w:val="2"/>
        <w:numPr>
          <w:ilvl w:val="2"/>
          <w:numId w:val="6"/>
        </w:numPr>
      </w:pPr>
      <w:r>
        <w:t xml:space="preserve">Добавить бесконечное ожидание в программе, пока пользователь не запросит завершение </w:t>
      </w:r>
      <w:r w:rsidR="00506F41">
        <w:t>сервиса</w:t>
      </w:r>
    </w:p>
    <w:p w14:paraId="0DC11D49" w14:textId="77777777" w:rsidR="00506F41" w:rsidRDefault="00506F41" w:rsidP="00506F41">
      <w:pPr>
        <w:pStyle w:val="ad"/>
      </w:pPr>
      <w:r>
        <w:lastRenderedPageBreak/>
        <w:t xml:space="preserve">while </w:t>
      </w:r>
      <w:proofErr w:type="gramStart"/>
      <w:r>
        <w:t>(!</w:t>
      </w:r>
      <w:proofErr w:type="spellStart"/>
      <w:r>
        <w:t>stoppingToken.IsCancellationRequested</w:t>
      </w:r>
      <w:proofErr w:type="spellEnd"/>
      <w:proofErr w:type="gramEnd"/>
      <w:r>
        <w:t>)</w:t>
      </w:r>
    </w:p>
    <w:p w14:paraId="448D3683" w14:textId="1B358FB4" w:rsidR="00506F41" w:rsidRDefault="00506F41" w:rsidP="00506F41">
      <w:pPr>
        <w:pStyle w:val="ad"/>
      </w:pPr>
      <w:r>
        <w:t>{</w:t>
      </w:r>
    </w:p>
    <w:p w14:paraId="787113E2" w14:textId="70D6BA2A" w:rsidR="00506F41" w:rsidRDefault="00506F41" w:rsidP="00506F41">
      <w:pPr>
        <w:pStyle w:val="ad"/>
      </w:pPr>
      <w:r>
        <w:t xml:space="preserve">    await </w:t>
      </w:r>
      <w:proofErr w:type="spellStart"/>
      <w:r>
        <w:t>Task.Delay</w:t>
      </w:r>
      <w:proofErr w:type="spellEnd"/>
      <w:r>
        <w:t xml:space="preserve">(200, </w:t>
      </w:r>
      <w:proofErr w:type="spellStart"/>
      <w:r>
        <w:t>stoppingToken</w:t>
      </w:r>
      <w:proofErr w:type="spellEnd"/>
      <w:r>
        <w:t>);</w:t>
      </w:r>
    </w:p>
    <w:p w14:paraId="2514AC34" w14:textId="78B0CBEC" w:rsidR="00506F41" w:rsidRDefault="00506F41" w:rsidP="00506F41">
      <w:pPr>
        <w:pStyle w:val="ad"/>
      </w:pPr>
      <w:r>
        <w:t>}</w:t>
      </w:r>
    </w:p>
    <w:p w14:paraId="687B6DDC" w14:textId="318C27E1" w:rsidR="00506F41" w:rsidRDefault="00506F41" w:rsidP="00506F41">
      <w:pPr>
        <w:pStyle w:val="ad"/>
        <w:rPr>
          <w:lang w:val="ru-RU"/>
        </w:rPr>
      </w:pPr>
      <w:r>
        <w:t xml:space="preserve">await </w:t>
      </w:r>
      <w:proofErr w:type="spellStart"/>
      <w:r>
        <w:t>Task.CompletedTask</w:t>
      </w:r>
      <w:proofErr w:type="spellEnd"/>
      <w:r>
        <w:t>;</w:t>
      </w:r>
    </w:p>
    <w:p w14:paraId="681DA2E2" w14:textId="33E18D9E" w:rsidR="00B1272E" w:rsidRDefault="00CB744D" w:rsidP="00B1272E">
      <w:pPr>
        <w:pStyle w:val="2"/>
      </w:pPr>
      <w:r>
        <w:t>Добавить в проект еще один класс-сервис</w:t>
      </w:r>
      <w:r w:rsidR="00C03F34">
        <w:t xml:space="preserve"> </w:t>
      </w:r>
      <w:proofErr w:type="spellStart"/>
      <w:r w:rsidR="00C03F34">
        <w:rPr>
          <w:lang w:val="en-US"/>
        </w:rPr>
        <w:t>LogArchiveService</w:t>
      </w:r>
      <w:proofErr w:type="spellEnd"/>
      <w:r>
        <w:t xml:space="preserve">, </w:t>
      </w:r>
      <w:r w:rsidR="00C03F34">
        <w:t>настроить его аналогично предыдущему</w:t>
      </w:r>
      <w:r w:rsidR="00C03F34" w:rsidRPr="00C03F34">
        <w:t>.</w:t>
      </w:r>
    </w:p>
    <w:p w14:paraId="68A7C162" w14:textId="0B2FBCB3" w:rsidR="001E65AF" w:rsidRPr="00C03F34" w:rsidRDefault="001E65AF" w:rsidP="001E65AF">
      <w:pPr>
        <w:pStyle w:val="2"/>
        <w:numPr>
          <w:ilvl w:val="2"/>
          <w:numId w:val="6"/>
        </w:numPr>
      </w:pPr>
      <w:r>
        <w:t>Установит</w:t>
      </w:r>
      <w:r w:rsidR="00D714B1">
        <w:t>ь</w:t>
      </w:r>
      <w:r>
        <w:t xml:space="preserve"> в проект </w:t>
      </w:r>
      <w:proofErr w:type="spellStart"/>
      <w:r>
        <w:rPr>
          <w:lang w:val="en-US"/>
        </w:rPr>
        <w:t>nuget</w:t>
      </w:r>
      <w:proofErr w:type="spellEnd"/>
      <w:r w:rsidRPr="001E65AF">
        <w:t>-</w:t>
      </w:r>
      <w:r>
        <w:t xml:space="preserve">пакет </w:t>
      </w:r>
      <w:r>
        <w:rPr>
          <w:lang w:val="en-US"/>
        </w:rPr>
        <w:t>Cronos</w:t>
      </w:r>
    </w:p>
    <w:p w14:paraId="20CBCEDB" w14:textId="77777777" w:rsidR="00D714B1" w:rsidRDefault="004918D3" w:rsidP="00C753AF">
      <w:pPr>
        <w:pStyle w:val="2"/>
        <w:numPr>
          <w:ilvl w:val="2"/>
          <w:numId w:val="6"/>
        </w:numPr>
      </w:pPr>
      <w:r>
        <w:t xml:space="preserve">В классе необходимо </w:t>
      </w:r>
      <w:r w:rsidR="001E65AF">
        <w:t xml:space="preserve">в соответствии с расписанием </w:t>
      </w:r>
      <w:proofErr w:type="spellStart"/>
      <w:r w:rsidR="00E869E3" w:rsidRPr="00C753AF">
        <w:rPr>
          <w:lang w:val="en-US"/>
        </w:rPr>
        <w:t>cron</w:t>
      </w:r>
      <w:proofErr w:type="spellEnd"/>
      <w:r w:rsidR="00E869E3" w:rsidRPr="00E869E3">
        <w:t xml:space="preserve"> </w:t>
      </w:r>
    </w:p>
    <w:p w14:paraId="1A056D3D" w14:textId="05FE2537" w:rsidR="00D714B1" w:rsidRPr="00D714B1" w:rsidRDefault="00D714B1" w:rsidP="00D714B1">
      <w:pPr>
        <w:pStyle w:val="ad"/>
        <w:rPr>
          <w:lang w:val="ru-RU"/>
        </w:rPr>
      </w:pPr>
      <w:r w:rsidRPr="00D714B1">
        <w:t>var</w:t>
      </w:r>
      <w:r w:rsidRPr="00D714B1">
        <w:rPr>
          <w:lang w:val="ru-RU"/>
        </w:rPr>
        <w:t xml:space="preserve"> </w:t>
      </w:r>
      <w:proofErr w:type="spellStart"/>
      <w:r w:rsidRPr="00D714B1">
        <w:t>cron</w:t>
      </w:r>
      <w:proofErr w:type="spellEnd"/>
      <w:r w:rsidRPr="00D714B1">
        <w:rPr>
          <w:lang w:val="ru-RU"/>
        </w:rPr>
        <w:t xml:space="preserve"> = </w:t>
      </w:r>
      <w:proofErr w:type="spellStart"/>
      <w:r w:rsidRPr="00D714B1">
        <w:t>CronExpression</w:t>
      </w:r>
      <w:proofErr w:type="spellEnd"/>
      <w:r w:rsidRPr="00D714B1">
        <w:rPr>
          <w:lang w:val="ru-RU"/>
        </w:rPr>
        <w:t>.</w:t>
      </w:r>
      <w:r w:rsidRPr="00D714B1">
        <w:t>Parse</w:t>
      </w:r>
      <w:r w:rsidRPr="00D714B1">
        <w:rPr>
          <w:lang w:val="ru-RU"/>
        </w:rPr>
        <w:t>("* * * * *");</w:t>
      </w:r>
    </w:p>
    <w:p w14:paraId="28AB4E90" w14:textId="16352050" w:rsidR="00C753AF" w:rsidRDefault="00B27E71" w:rsidP="00D714B1">
      <w:r>
        <w:t>А</w:t>
      </w:r>
      <w:r w:rsidR="00E869E3">
        <w:t xml:space="preserve">рхивировать файл логов, сохранять его в определенный каталог </w:t>
      </w:r>
      <w:r w:rsidR="00C753AF">
        <w:t xml:space="preserve">с именем формата </w:t>
      </w:r>
      <w:r w:rsidR="00C753AF" w:rsidRPr="00C753AF">
        <w:rPr>
          <w:b/>
          <w:bCs w:val="0"/>
        </w:rPr>
        <w:t>yyyy-mm-dd-HH-mm.zip</w:t>
      </w:r>
      <w:r w:rsidR="00C753AF" w:rsidRPr="00C753AF">
        <w:t xml:space="preserve">, </w:t>
      </w:r>
      <w:r w:rsidR="007726B4">
        <w:t>а исходный файл должен заменяться на новый пустой.</w:t>
      </w:r>
    </w:p>
    <w:p w14:paraId="524186DF" w14:textId="77777777" w:rsidR="00907759" w:rsidRDefault="00B27E71" w:rsidP="00D714B1">
      <w:r>
        <w:t>Подготовить несколько вариантов расписаний для архивации</w:t>
      </w:r>
      <w:r w:rsidR="00907759">
        <w:t xml:space="preserve">: </w:t>
      </w:r>
    </w:p>
    <w:p w14:paraId="4A66D71E" w14:textId="41D74B05" w:rsidR="0012475A" w:rsidRDefault="0012475A" w:rsidP="00907759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>каждые 5 минут</w:t>
      </w:r>
    </w:p>
    <w:p w14:paraId="26DFE0AD" w14:textId="65DF810E" w:rsidR="00B27E71" w:rsidRDefault="00907759" w:rsidP="00907759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 xml:space="preserve">каждый </w:t>
      </w:r>
      <w:r w:rsidR="00A07A77">
        <w:t>день в 8.00</w:t>
      </w:r>
    </w:p>
    <w:p w14:paraId="06966DB7" w14:textId="70EFCC15" w:rsidR="00A07A77" w:rsidRDefault="00A07A77" w:rsidP="00907759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 xml:space="preserve">по пятницам </w:t>
      </w:r>
      <w:r w:rsidR="0012475A">
        <w:t>в 18.00</w:t>
      </w:r>
    </w:p>
    <w:p w14:paraId="3F06BE94" w14:textId="6AE17201" w:rsidR="0012475A" w:rsidRPr="00C753AF" w:rsidRDefault="0012475A" w:rsidP="00907759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>каждые 10 дней</w:t>
      </w:r>
    </w:p>
    <w:p w14:paraId="39ED5954" w14:textId="4EF1B850" w:rsidR="00193C2E" w:rsidRPr="00193C2E" w:rsidRDefault="00A36F65" w:rsidP="006A537F">
      <w:pPr>
        <w:pStyle w:val="1"/>
      </w:pPr>
      <w:r>
        <w:t>Порядок выполнения работы</w:t>
      </w:r>
    </w:p>
    <w:p w14:paraId="6E9A8C2F" w14:textId="5DE81968" w:rsidR="00A36F65" w:rsidRDefault="00A36F65" w:rsidP="0000051A">
      <w:pPr>
        <w:pStyle w:val="2"/>
      </w:pPr>
      <w:r>
        <w:t>Запустить MS Visual Studio и создать</w:t>
      </w:r>
      <w:r w:rsidR="004918D3">
        <w:t xml:space="preserve"> проект </w:t>
      </w:r>
      <w:proofErr w:type="spellStart"/>
      <w:r w:rsidR="004918D3">
        <w:rPr>
          <w:lang w:val="en-US"/>
        </w:rPr>
        <w:t>WorkerService</w:t>
      </w:r>
      <w:proofErr w:type="spellEnd"/>
      <w:r w:rsidR="004918D3">
        <w:t>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755C65D1" w:rsidR="0050289C" w:rsidRDefault="000C02DC" w:rsidP="0050289C">
      <w:pPr>
        <w:pStyle w:val="2"/>
      </w:pPr>
      <w:r>
        <w:t>Для чего используются фоновые сервисы</w:t>
      </w:r>
      <w:r w:rsidR="0050289C" w:rsidRPr="0050289C">
        <w:t xml:space="preserve">? </w:t>
      </w:r>
    </w:p>
    <w:p w14:paraId="4B517949" w14:textId="7FB87F2E" w:rsidR="000D70D0" w:rsidRPr="00BC0CB5" w:rsidRDefault="00BF1E89" w:rsidP="009D51D9">
      <w:pPr>
        <w:pStyle w:val="2"/>
      </w:pPr>
      <w:r>
        <w:t>Что обозначает каждый символ в</w:t>
      </w:r>
      <w:r w:rsidR="00993C06">
        <w:t xml:space="preserve"> формате</w:t>
      </w:r>
      <w:r>
        <w:t xml:space="preserve"> </w:t>
      </w:r>
      <w:r>
        <w:rPr>
          <w:lang w:val="en-US"/>
        </w:rPr>
        <w:t>Crontab</w:t>
      </w:r>
      <w:r w:rsidR="00756DCB">
        <w:t>?</w:t>
      </w:r>
    </w:p>
    <w:sectPr w:rsidR="000D70D0" w:rsidRPr="00BC0CB5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AD293" w14:textId="77777777" w:rsidR="007C20C1" w:rsidRDefault="007C20C1" w:rsidP="00FC25DB">
      <w:r>
        <w:separator/>
      </w:r>
    </w:p>
  </w:endnote>
  <w:endnote w:type="continuationSeparator" w:id="0">
    <w:p w14:paraId="1A7D5F3F" w14:textId="77777777" w:rsidR="007C20C1" w:rsidRDefault="007C20C1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AD0BA" w14:textId="77777777" w:rsidR="007C20C1" w:rsidRDefault="007C20C1" w:rsidP="00FC25DB">
      <w:r>
        <w:separator/>
      </w:r>
    </w:p>
  </w:footnote>
  <w:footnote w:type="continuationSeparator" w:id="0">
    <w:p w14:paraId="52F4542A" w14:textId="77777777" w:rsidR="007C20C1" w:rsidRDefault="007C20C1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15CEF3F5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896278">
      <w:t xml:space="preserve">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6DE"/>
    <w:multiLevelType w:val="hybridMultilevel"/>
    <w:tmpl w:val="556680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5D41CF"/>
    <w:multiLevelType w:val="multilevel"/>
    <w:tmpl w:val="11868D0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11868D04"/>
    <w:numStyleLink w:val="a"/>
  </w:abstractNum>
  <w:abstractNum w:abstractNumId="3" w15:restartNumberingAfterBreak="0">
    <w:nsid w:val="70E12BCB"/>
    <w:multiLevelType w:val="hybridMultilevel"/>
    <w:tmpl w:val="AA2CD05E"/>
    <w:lvl w:ilvl="0" w:tplc="1B8C3F5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6165564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749307113">
    <w:abstractNumId w:val="0"/>
  </w:num>
  <w:num w:numId="9" w16cid:durableId="1215309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17FF"/>
    <w:rsid w:val="00006874"/>
    <w:rsid w:val="00012C19"/>
    <w:rsid w:val="00027117"/>
    <w:rsid w:val="000352B5"/>
    <w:rsid w:val="00037490"/>
    <w:rsid w:val="00041130"/>
    <w:rsid w:val="00041CF4"/>
    <w:rsid w:val="00047F42"/>
    <w:rsid w:val="00052CF2"/>
    <w:rsid w:val="000605AD"/>
    <w:rsid w:val="000751FA"/>
    <w:rsid w:val="0009203F"/>
    <w:rsid w:val="000A0F0F"/>
    <w:rsid w:val="000A7D3D"/>
    <w:rsid w:val="000C02DC"/>
    <w:rsid w:val="000C4DF3"/>
    <w:rsid w:val="000C6E34"/>
    <w:rsid w:val="000D0B9D"/>
    <w:rsid w:val="000D1E84"/>
    <w:rsid w:val="000D70D0"/>
    <w:rsid w:val="000E161C"/>
    <w:rsid w:val="000F67ED"/>
    <w:rsid w:val="00107022"/>
    <w:rsid w:val="001215E0"/>
    <w:rsid w:val="00121604"/>
    <w:rsid w:val="00121E92"/>
    <w:rsid w:val="00122F9D"/>
    <w:rsid w:val="00123DF9"/>
    <w:rsid w:val="0012475A"/>
    <w:rsid w:val="00124D8F"/>
    <w:rsid w:val="00127FBE"/>
    <w:rsid w:val="00130EEA"/>
    <w:rsid w:val="00132DA3"/>
    <w:rsid w:val="00146987"/>
    <w:rsid w:val="001563AC"/>
    <w:rsid w:val="00156FB8"/>
    <w:rsid w:val="00157D39"/>
    <w:rsid w:val="00160926"/>
    <w:rsid w:val="00165BE4"/>
    <w:rsid w:val="001714C7"/>
    <w:rsid w:val="00177E71"/>
    <w:rsid w:val="0018259A"/>
    <w:rsid w:val="0018663F"/>
    <w:rsid w:val="00191CB7"/>
    <w:rsid w:val="0019205D"/>
    <w:rsid w:val="0019320E"/>
    <w:rsid w:val="00193C2E"/>
    <w:rsid w:val="001974B9"/>
    <w:rsid w:val="001A189A"/>
    <w:rsid w:val="001A519E"/>
    <w:rsid w:val="001A5834"/>
    <w:rsid w:val="001B02B9"/>
    <w:rsid w:val="001C1B0E"/>
    <w:rsid w:val="001C35BB"/>
    <w:rsid w:val="001C6884"/>
    <w:rsid w:val="001D14B1"/>
    <w:rsid w:val="001D6C22"/>
    <w:rsid w:val="001E32F3"/>
    <w:rsid w:val="001E3EC2"/>
    <w:rsid w:val="001E65AF"/>
    <w:rsid w:val="001E6693"/>
    <w:rsid w:val="001F64FB"/>
    <w:rsid w:val="0020111D"/>
    <w:rsid w:val="00201DF3"/>
    <w:rsid w:val="00202FA5"/>
    <w:rsid w:val="00206109"/>
    <w:rsid w:val="00206F98"/>
    <w:rsid w:val="00211751"/>
    <w:rsid w:val="002233B8"/>
    <w:rsid w:val="00225C92"/>
    <w:rsid w:val="00232E11"/>
    <w:rsid w:val="002352FC"/>
    <w:rsid w:val="00236C51"/>
    <w:rsid w:val="002437BB"/>
    <w:rsid w:val="00244D9F"/>
    <w:rsid w:val="00255BE2"/>
    <w:rsid w:val="002616E2"/>
    <w:rsid w:val="0026500F"/>
    <w:rsid w:val="002700FF"/>
    <w:rsid w:val="00271E47"/>
    <w:rsid w:val="00277E79"/>
    <w:rsid w:val="00282022"/>
    <w:rsid w:val="00282616"/>
    <w:rsid w:val="00282FE2"/>
    <w:rsid w:val="0028511A"/>
    <w:rsid w:val="002911D1"/>
    <w:rsid w:val="00293B26"/>
    <w:rsid w:val="002C0269"/>
    <w:rsid w:val="002C5F0B"/>
    <w:rsid w:val="002D088D"/>
    <w:rsid w:val="002D1AA7"/>
    <w:rsid w:val="002D2B31"/>
    <w:rsid w:val="002D3B8D"/>
    <w:rsid w:val="002D6B7C"/>
    <w:rsid w:val="002F6B5C"/>
    <w:rsid w:val="00314668"/>
    <w:rsid w:val="00317DC4"/>
    <w:rsid w:val="00326EB3"/>
    <w:rsid w:val="0033420B"/>
    <w:rsid w:val="00335E4D"/>
    <w:rsid w:val="00344120"/>
    <w:rsid w:val="00350DF2"/>
    <w:rsid w:val="003606C6"/>
    <w:rsid w:val="00360823"/>
    <w:rsid w:val="00362408"/>
    <w:rsid w:val="003625E5"/>
    <w:rsid w:val="003829C1"/>
    <w:rsid w:val="00383471"/>
    <w:rsid w:val="00384E2C"/>
    <w:rsid w:val="00387E6F"/>
    <w:rsid w:val="00390356"/>
    <w:rsid w:val="00390FA4"/>
    <w:rsid w:val="003946E4"/>
    <w:rsid w:val="003A76D6"/>
    <w:rsid w:val="003C1587"/>
    <w:rsid w:val="003C35BD"/>
    <w:rsid w:val="003C398A"/>
    <w:rsid w:val="003D7274"/>
    <w:rsid w:val="003E2A57"/>
    <w:rsid w:val="003E39D5"/>
    <w:rsid w:val="003E3FE4"/>
    <w:rsid w:val="003F2140"/>
    <w:rsid w:val="003F53B0"/>
    <w:rsid w:val="003F7EAB"/>
    <w:rsid w:val="004055D3"/>
    <w:rsid w:val="0042208B"/>
    <w:rsid w:val="00422709"/>
    <w:rsid w:val="00430F60"/>
    <w:rsid w:val="00433E26"/>
    <w:rsid w:val="00434CAE"/>
    <w:rsid w:val="00451F8B"/>
    <w:rsid w:val="00452FD9"/>
    <w:rsid w:val="0045416B"/>
    <w:rsid w:val="0047511B"/>
    <w:rsid w:val="00475CE1"/>
    <w:rsid w:val="00483A80"/>
    <w:rsid w:val="00483B73"/>
    <w:rsid w:val="00486866"/>
    <w:rsid w:val="004918D3"/>
    <w:rsid w:val="004A368A"/>
    <w:rsid w:val="004A618A"/>
    <w:rsid w:val="004C34F3"/>
    <w:rsid w:val="004D53C2"/>
    <w:rsid w:val="004D612B"/>
    <w:rsid w:val="004E2A13"/>
    <w:rsid w:val="004E38EE"/>
    <w:rsid w:val="004E3F62"/>
    <w:rsid w:val="004E41CC"/>
    <w:rsid w:val="0050289C"/>
    <w:rsid w:val="00503ABD"/>
    <w:rsid w:val="00506F41"/>
    <w:rsid w:val="005106F2"/>
    <w:rsid w:val="00524730"/>
    <w:rsid w:val="005269C5"/>
    <w:rsid w:val="00532046"/>
    <w:rsid w:val="00540376"/>
    <w:rsid w:val="00547865"/>
    <w:rsid w:val="00573AF7"/>
    <w:rsid w:val="00575606"/>
    <w:rsid w:val="005820ED"/>
    <w:rsid w:val="00591ACE"/>
    <w:rsid w:val="005B325B"/>
    <w:rsid w:val="005B32E0"/>
    <w:rsid w:val="005B3345"/>
    <w:rsid w:val="005B4CD8"/>
    <w:rsid w:val="005C16A0"/>
    <w:rsid w:val="005C7C10"/>
    <w:rsid w:val="005D7775"/>
    <w:rsid w:val="005D780B"/>
    <w:rsid w:val="005E4D06"/>
    <w:rsid w:val="005F7679"/>
    <w:rsid w:val="006011F8"/>
    <w:rsid w:val="0061034A"/>
    <w:rsid w:val="006161E2"/>
    <w:rsid w:val="0061621D"/>
    <w:rsid w:val="00625881"/>
    <w:rsid w:val="00627168"/>
    <w:rsid w:val="0062724D"/>
    <w:rsid w:val="00627D50"/>
    <w:rsid w:val="00635E84"/>
    <w:rsid w:val="00641A80"/>
    <w:rsid w:val="00647CC3"/>
    <w:rsid w:val="00662853"/>
    <w:rsid w:val="00664942"/>
    <w:rsid w:val="006727F4"/>
    <w:rsid w:val="00683171"/>
    <w:rsid w:val="00693BA2"/>
    <w:rsid w:val="006944E5"/>
    <w:rsid w:val="00696CB8"/>
    <w:rsid w:val="006A537F"/>
    <w:rsid w:val="006B7607"/>
    <w:rsid w:val="006D0593"/>
    <w:rsid w:val="006D1338"/>
    <w:rsid w:val="006D396F"/>
    <w:rsid w:val="006D5F29"/>
    <w:rsid w:val="006E2B52"/>
    <w:rsid w:val="006F424D"/>
    <w:rsid w:val="006F4392"/>
    <w:rsid w:val="00710046"/>
    <w:rsid w:val="00717166"/>
    <w:rsid w:val="0072155A"/>
    <w:rsid w:val="00726744"/>
    <w:rsid w:val="00747EBC"/>
    <w:rsid w:val="00751708"/>
    <w:rsid w:val="00756DCB"/>
    <w:rsid w:val="00770BB1"/>
    <w:rsid w:val="007726B4"/>
    <w:rsid w:val="007744CF"/>
    <w:rsid w:val="00775EF0"/>
    <w:rsid w:val="00781ECE"/>
    <w:rsid w:val="00782277"/>
    <w:rsid w:val="007875E2"/>
    <w:rsid w:val="00791112"/>
    <w:rsid w:val="007A0677"/>
    <w:rsid w:val="007A2E65"/>
    <w:rsid w:val="007A4044"/>
    <w:rsid w:val="007B5B95"/>
    <w:rsid w:val="007C20C1"/>
    <w:rsid w:val="007E436D"/>
    <w:rsid w:val="007F0C19"/>
    <w:rsid w:val="007F0F28"/>
    <w:rsid w:val="007F184A"/>
    <w:rsid w:val="008018B9"/>
    <w:rsid w:val="0080593E"/>
    <w:rsid w:val="0080656F"/>
    <w:rsid w:val="00814C20"/>
    <w:rsid w:val="00822DC5"/>
    <w:rsid w:val="00824D09"/>
    <w:rsid w:val="00826222"/>
    <w:rsid w:val="00843D7A"/>
    <w:rsid w:val="00845B1B"/>
    <w:rsid w:val="00846B25"/>
    <w:rsid w:val="00847F79"/>
    <w:rsid w:val="00867BA6"/>
    <w:rsid w:val="008741CF"/>
    <w:rsid w:val="00881033"/>
    <w:rsid w:val="008823E4"/>
    <w:rsid w:val="008953BF"/>
    <w:rsid w:val="00895DFC"/>
    <w:rsid w:val="00896278"/>
    <w:rsid w:val="008A4B80"/>
    <w:rsid w:val="008B66AF"/>
    <w:rsid w:val="008C30FF"/>
    <w:rsid w:val="008C3121"/>
    <w:rsid w:val="008C3924"/>
    <w:rsid w:val="008C6704"/>
    <w:rsid w:val="008E4913"/>
    <w:rsid w:val="008E55B3"/>
    <w:rsid w:val="008E72CF"/>
    <w:rsid w:val="008F26B2"/>
    <w:rsid w:val="008F5493"/>
    <w:rsid w:val="009052FD"/>
    <w:rsid w:val="00907759"/>
    <w:rsid w:val="00915625"/>
    <w:rsid w:val="00925158"/>
    <w:rsid w:val="0092660E"/>
    <w:rsid w:val="0094172B"/>
    <w:rsid w:val="00955557"/>
    <w:rsid w:val="009575DF"/>
    <w:rsid w:val="0096009A"/>
    <w:rsid w:val="00981F95"/>
    <w:rsid w:val="00987B73"/>
    <w:rsid w:val="00993C06"/>
    <w:rsid w:val="0099648F"/>
    <w:rsid w:val="009A04DF"/>
    <w:rsid w:val="009C43B8"/>
    <w:rsid w:val="009C4C2F"/>
    <w:rsid w:val="009D1032"/>
    <w:rsid w:val="009D51D9"/>
    <w:rsid w:val="009D55D5"/>
    <w:rsid w:val="009E0041"/>
    <w:rsid w:val="009E2E1B"/>
    <w:rsid w:val="009E47ED"/>
    <w:rsid w:val="009E52C2"/>
    <w:rsid w:val="009E564E"/>
    <w:rsid w:val="009E7E91"/>
    <w:rsid w:val="009F348F"/>
    <w:rsid w:val="009F70EC"/>
    <w:rsid w:val="00A02194"/>
    <w:rsid w:val="00A06C56"/>
    <w:rsid w:val="00A07A77"/>
    <w:rsid w:val="00A07C6E"/>
    <w:rsid w:val="00A10917"/>
    <w:rsid w:val="00A170CF"/>
    <w:rsid w:val="00A21DB7"/>
    <w:rsid w:val="00A22AC6"/>
    <w:rsid w:val="00A24B82"/>
    <w:rsid w:val="00A277FA"/>
    <w:rsid w:val="00A34FA2"/>
    <w:rsid w:val="00A3658E"/>
    <w:rsid w:val="00A36F65"/>
    <w:rsid w:val="00A46EC8"/>
    <w:rsid w:val="00A50BED"/>
    <w:rsid w:val="00A56F97"/>
    <w:rsid w:val="00A57F23"/>
    <w:rsid w:val="00A63332"/>
    <w:rsid w:val="00A6744A"/>
    <w:rsid w:val="00A67EC0"/>
    <w:rsid w:val="00A71DD1"/>
    <w:rsid w:val="00A749A3"/>
    <w:rsid w:val="00A7632F"/>
    <w:rsid w:val="00A82DE3"/>
    <w:rsid w:val="00AA4F5E"/>
    <w:rsid w:val="00AA4FB0"/>
    <w:rsid w:val="00AB5728"/>
    <w:rsid w:val="00AD239B"/>
    <w:rsid w:val="00AE2208"/>
    <w:rsid w:val="00AE5DBC"/>
    <w:rsid w:val="00AF2A2C"/>
    <w:rsid w:val="00AF4C4A"/>
    <w:rsid w:val="00AF4D02"/>
    <w:rsid w:val="00B118CB"/>
    <w:rsid w:val="00B1272E"/>
    <w:rsid w:val="00B24F7A"/>
    <w:rsid w:val="00B27E71"/>
    <w:rsid w:val="00B3400C"/>
    <w:rsid w:val="00B64CC5"/>
    <w:rsid w:val="00B90583"/>
    <w:rsid w:val="00B9240A"/>
    <w:rsid w:val="00BA694D"/>
    <w:rsid w:val="00BC0CB5"/>
    <w:rsid w:val="00BC5ED1"/>
    <w:rsid w:val="00BC775E"/>
    <w:rsid w:val="00BE4626"/>
    <w:rsid w:val="00BF1E89"/>
    <w:rsid w:val="00BF66BF"/>
    <w:rsid w:val="00BF672E"/>
    <w:rsid w:val="00C01B94"/>
    <w:rsid w:val="00C03F34"/>
    <w:rsid w:val="00C04386"/>
    <w:rsid w:val="00C07BB1"/>
    <w:rsid w:val="00C11527"/>
    <w:rsid w:val="00C17D13"/>
    <w:rsid w:val="00C31BCA"/>
    <w:rsid w:val="00C323AB"/>
    <w:rsid w:val="00C33A77"/>
    <w:rsid w:val="00C413C9"/>
    <w:rsid w:val="00C51821"/>
    <w:rsid w:val="00C5607C"/>
    <w:rsid w:val="00C73AC8"/>
    <w:rsid w:val="00C741F9"/>
    <w:rsid w:val="00C75160"/>
    <w:rsid w:val="00C753AF"/>
    <w:rsid w:val="00C80F00"/>
    <w:rsid w:val="00C851F4"/>
    <w:rsid w:val="00C86B3A"/>
    <w:rsid w:val="00C874AB"/>
    <w:rsid w:val="00CA0B34"/>
    <w:rsid w:val="00CA320B"/>
    <w:rsid w:val="00CA3ECB"/>
    <w:rsid w:val="00CA48FF"/>
    <w:rsid w:val="00CA701D"/>
    <w:rsid w:val="00CB744D"/>
    <w:rsid w:val="00CC21CA"/>
    <w:rsid w:val="00CC4C3F"/>
    <w:rsid w:val="00CD26BC"/>
    <w:rsid w:val="00CD62B5"/>
    <w:rsid w:val="00CE18CF"/>
    <w:rsid w:val="00CE24D8"/>
    <w:rsid w:val="00CF0E87"/>
    <w:rsid w:val="00CF798C"/>
    <w:rsid w:val="00D000B2"/>
    <w:rsid w:val="00D0024A"/>
    <w:rsid w:val="00D006EE"/>
    <w:rsid w:val="00D00938"/>
    <w:rsid w:val="00D15B2F"/>
    <w:rsid w:val="00D24C0A"/>
    <w:rsid w:val="00D26AB2"/>
    <w:rsid w:val="00D36A08"/>
    <w:rsid w:val="00D37337"/>
    <w:rsid w:val="00D41310"/>
    <w:rsid w:val="00D41914"/>
    <w:rsid w:val="00D45D52"/>
    <w:rsid w:val="00D51F90"/>
    <w:rsid w:val="00D5242D"/>
    <w:rsid w:val="00D63B6C"/>
    <w:rsid w:val="00D66C75"/>
    <w:rsid w:val="00D714B1"/>
    <w:rsid w:val="00D7186E"/>
    <w:rsid w:val="00D734EC"/>
    <w:rsid w:val="00D73E49"/>
    <w:rsid w:val="00D9033B"/>
    <w:rsid w:val="00D930F8"/>
    <w:rsid w:val="00D96B60"/>
    <w:rsid w:val="00DA78DC"/>
    <w:rsid w:val="00DB5CE5"/>
    <w:rsid w:val="00DB7ABA"/>
    <w:rsid w:val="00DC03B4"/>
    <w:rsid w:val="00DD15F1"/>
    <w:rsid w:val="00DE10A3"/>
    <w:rsid w:val="00DF2FB3"/>
    <w:rsid w:val="00E01507"/>
    <w:rsid w:val="00E01EF8"/>
    <w:rsid w:val="00E125C7"/>
    <w:rsid w:val="00E14129"/>
    <w:rsid w:val="00E1614E"/>
    <w:rsid w:val="00E17483"/>
    <w:rsid w:val="00E17DF5"/>
    <w:rsid w:val="00E41FEF"/>
    <w:rsid w:val="00E472F1"/>
    <w:rsid w:val="00E65989"/>
    <w:rsid w:val="00E73A70"/>
    <w:rsid w:val="00E80EF8"/>
    <w:rsid w:val="00E869E3"/>
    <w:rsid w:val="00E86FD3"/>
    <w:rsid w:val="00E92F73"/>
    <w:rsid w:val="00E973AF"/>
    <w:rsid w:val="00EA764A"/>
    <w:rsid w:val="00EB5254"/>
    <w:rsid w:val="00EC2642"/>
    <w:rsid w:val="00ED1C78"/>
    <w:rsid w:val="00ED4A90"/>
    <w:rsid w:val="00EE187F"/>
    <w:rsid w:val="00F00776"/>
    <w:rsid w:val="00F01CCE"/>
    <w:rsid w:val="00F1333F"/>
    <w:rsid w:val="00F20F27"/>
    <w:rsid w:val="00F22132"/>
    <w:rsid w:val="00F26F59"/>
    <w:rsid w:val="00F31A9D"/>
    <w:rsid w:val="00F4011D"/>
    <w:rsid w:val="00F62A2D"/>
    <w:rsid w:val="00F63965"/>
    <w:rsid w:val="00F64BF6"/>
    <w:rsid w:val="00F66C91"/>
    <w:rsid w:val="00F70A8D"/>
    <w:rsid w:val="00F76935"/>
    <w:rsid w:val="00F76DD3"/>
    <w:rsid w:val="00F77596"/>
    <w:rsid w:val="00F84549"/>
    <w:rsid w:val="00F91405"/>
    <w:rsid w:val="00F9295A"/>
    <w:rsid w:val="00FC25DB"/>
    <w:rsid w:val="00FC3A3E"/>
    <w:rsid w:val="00FC7FA4"/>
    <w:rsid w:val="00FD03A7"/>
    <w:rsid w:val="00FD06CA"/>
    <w:rsid w:val="00FD3A48"/>
    <w:rsid w:val="00FD4988"/>
    <w:rsid w:val="00FD68C4"/>
    <w:rsid w:val="00FE7967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character" w:styleId="af3">
    <w:name w:val="Hyperlink"/>
    <w:basedOn w:val="a1"/>
    <w:uiPriority w:val="99"/>
    <w:unhideWhenUsed/>
    <w:rsid w:val="00F9295A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F9295A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A06C5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06C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658</TotalTime>
  <Pages>2</Pages>
  <Words>359</Words>
  <Characters>2325</Characters>
  <Application>Microsoft Office Word</Application>
  <DocSecurity>0</DocSecurity>
  <Lines>66</Lines>
  <Paragraphs>51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294</cp:revision>
  <cp:lastPrinted>2026-06-09T19:28:00Z</cp:lastPrinted>
  <dcterms:created xsi:type="dcterms:W3CDTF">2025-06-08T19:32:00Z</dcterms:created>
  <dcterms:modified xsi:type="dcterms:W3CDTF">2026-06-16T16:47:00Z</dcterms:modified>
</cp:coreProperties>
</file>