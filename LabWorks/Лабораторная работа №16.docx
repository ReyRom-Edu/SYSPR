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3147" w14:textId="7ACEF4B9" w:rsidR="00107022" w:rsidRPr="00520A26" w:rsidRDefault="00A36F65" w:rsidP="00107022">
      <w:pPr>
        <w:pStyle w:val="10"/>
        <w:rPr>
          <w:lang w:val="en-US"/>
        </w:rPr>
      </w:pPr>
      <w:r w:rsidRPr="00C413C9">
        <w:t>Лабораторная</w:t>
      </w:r>
      <w:r>
        <w:t xml:space="preserve"> работа №</w:t>
      </w:r>
      <w:r w:rsidR="002E58B5" w:rsidRPr="002E58B5">
        <w:t>16</w:t>
      </w:r>
      <w:r>
        <w:br/>
      </w:r>
      <w:r w:rsidR="00A5457D" w:rsidRPr="00A5457D">
        <w:t>Разработка TUI, CLI приложений</w:t>
      </w:r>
    </w:p>
    <w:p w14:paraId="1026D853" w14:textId="22291408" w:rsidR="00A36F65" w:rsidRDefault="00A36F65" w:rsidP="00107022">
      <w:pPr>
        <w:pStyle w:val="1"/>
      </w:pPr>
      <w:r>
        <w:t>Цель работы</w:t>
      </w:r>
    </w:p>
    <w:p w14:paraId="709B4856" w14:textId="3860E7FD" w:rsidR="00647CC3" w:rsidRPr="00647CC3" w:rsidRDefault="00CA320B" w:rsidP="00647CC3">
      <w:pPr>
        <w:pStyle w:val="2"/>
        <w:ind w:left="-141"/>
      </w:pPr>
      <w:r>
        <w:t xml:space="preserve">Изучить процесс разработки </w:t>
      </w:r>
      <w:r w:rsidR="009A04DF">
        <w:t>консольных приложений с продвинутым пользовательским интерфейсом</w:t>
      </w:r>
      <w:r w:rsidR="00647CC3" w:rsidRPr="00647CC3">
        <w:t xml:space="preserve">; </w:t>
      </w:r>
    </w:p>
    <w:p w14:paraId="641B9FE9" w14:textId="0D746BEC" w:rsidR="00A36F65" w:rsidRDefault="00A36F65" w:rsidP="001A189A">
      <w:pPr>
        <w:pStyle w:val="1"/>
      </w:pPr>
      <w:r>
        <w:t>Литература</w:t>
      </w:r>
    </w:p>
    <w:p w14:paraId="513A6EC7" w14:textId="3EAD6947" w:rsidR="00311725" w:rsidRPr="000F35BC" w:rsidRDefault="00311725" w:rsidP="0000051A">
      <w:pPr>
        <w:pStyle w:val="2"/>
      </w:pPr>
      <w:r w:rsidRPr="00311725">
        <w:t>Руководство. Начало</w:t>
      </w:r>
      <w:r w:rsidRPr="000F35BC">
        <w:t xml:space="preserve"> </w:t>
      </w:r>
      <w:r w:rsidRPr="00311725">
        <w:t>работы</w:t>
      </w:r>
      <w:r w:rsidRPr="000F35BC">
        <w:t xml:space="preserve"> </w:t>
      </w:r>
      <w:r w:rsidRPr="00311725">
        <w:t>с</w:t>
      </w:r>
      <w:r w:rsidRPr="000F35BC">
        <w:t xml:space="preserve"> </w:t>
      </w:r>
      <w:r w:rsidRPr="00311725">
        <w:rPr>
          <w:lang w:val="en-US"/>
        </w:rPr>
        <w:t>System</w:t>
      </w:r>
      <w:r w:rsidRPr="000F35BC">
        <w:t>.</w:t>
      </w:r>
      <w:proofErr w:type="spellStart"/>
      <w:r w:rsidRPr="00311725">
        <w:rPr>
          <w:lang w:val="en-US"/>
        </w:rPr>
        <w:t>CommandLine</w:t>
      </w:r>
      <w:proofErr w:type="spellEnd"/>
      <w:r w:rsidRPr="000F35BC">
        <w:t xml:space="preserve"> </w:t>
      </w:r>
      <w:r w:rsidRPr="000F35BC">
        <w:t xml:space="preserve">// </w:t>
      </w:r>
      <w:r>
        <w:rPr>
          <w:lang w:val="en-US"/>
        </w:rPr>
        <w:t>Microsoft</w:t>
      </w:r>
      <w:r w:rsidRPr="000F35BC">
        <w:t xml:space="preserve"> </w:t>
      </w:r>
      <w:r>
        <w:rPr>
          <w:lang w:val="en-US"/>
        </w:rPr>
        <w:t>Learn</w:t>
      </w:r>
      <w:r w:rsidRPr="000F35BC">
        <w:t xml:space="preserve"> – </w:t>
      </w:r>
      <w:r w:rsidRPr="00311725">
        <w:rPr>
          <w:lang w:val="en-US"/>
        </w:rPr>
        <w:t>URL</w:t>
      </w:r>
      <w:r w:rsidRPr="000F35BC">
        <w:t xml:space="preserve">: </w:t>
      </w:r>
      <w:r w:rsidRPr="00311725">
        <w:rPr>
          <w:lang w:val="en-US"/>
        </w:rPr>
        <w:t>https</w:t>
      </w:r>
      <w:r w:rsidRPr="000F35BC">
        <w:t>://</w:t>
      </w:r>
      <w:r w:rsidRPr="00311725">
        <w:rPr>
          <w:lang w:val="en-US"/>
        </w:rPr>
        <w:t>learn</w:t>
      </w:r>
      <w:r w:rsidRPr="000F35BC">
        <w:t>.</w:t>
      </w:r>
      <w:proofErr w:type="spellStart"/>
      <w:r w:rsidRPr="00311725">
        <w:rPr>
          <w:lang w:val="en-US"/>
        </w:rPr>
        <w:t>microsoft</w:t>
      </w:r>
      <w:proofErr w:type="spellEnd"/>
      <w:r w:rsidRPr="000F35BC">
        <w:t>.</w:t>
      </w:r>
      <w:r w:rsidRPr="00311725">
        <w:rPr>
          <w:lang w:val="en-US"/>
        </w:rPr>
        <w:t>com</w:t>
      </w:r>
      <w:r w:rsidRPr="000F35BC">
        <w:t>/</w:t>
      </w:r>
      <w:proofErr w:type="spellStart"/>
      <w:r w:rsidRPr="00311725">
        <w:rPr>
          <w:lang w:val="en-US"/>
        </w:rPr>
        <w:t>ru</w:t>
      </w:r>
      <w:proofErr w:type="spellEnd"/>
      <w:r w:rsidRPr="000F35BC">
        <w:t>-</w:t>
      </w:r>
      <w:proofErr w:type="spellStart"/>
      <w:r w:rsidRPr="00311725">
        <w:rPr>
          <w:lang w:val="en-US"/>
        </w:rPr>
        <w:t>ru</w:t>
      </w:r>
      <w:proofErr w:type="spellEnd"/>
      <w:r w:rsidRPr="000F35BC">
        <w:t>/</w:t>
      </w:r>
      <w:r w:rsidRPr="00311725">
        <w:rPr>
          <w:lang w:val="en-US"/>
        </w:rPr>
        <w:t>dotnet</w:t>
      </w:r>
      <w:r w:rsidRPr="000F35BC">
        <w:t>/</w:t>
      </w:r>
      <w:r w:rsidRPr="00311725">
        <w:rPr>
          <w:lang w:val="en-US"/>
        </w:rPr>
        <w:t>standard</w:t>
      </w:r>
      <w:r w:rsidRPr="000F35BC">
        <w:t>/</w:t>
      </w:r>
      <w:proofErr w:type="spellStart"/>
      <w:r w:rsidRPr="00311725">
        <w:rPr>
          <w:lang w:val="en-US"/>
        </w:rPr>
        <w:t>commandline</w:t>
      </w:r>
      <w:proofErr w:type="spellEnd"/>
      <w:r w:rsidRPr="000F35BC">
        <w:t>/</w:t>
      </w:r>
      <w:r w:rsidRPr="00311725">
        <w:rPr>
          <w:lang w:val="en-US"/>
        </w:rPr>
        <w:t>get</w:t>
      </w:r>
      <w:r w:rsidRPr="000F35BC">
        <w:t>-</w:t>
      </w:r>
      <w:r w:rsidRPr="00311725">
        <w:rPr>
          <w:lang w:val="en-US"/>
        </w:rPr>
        <w:t>started</w:t>
      </w:r>
      <w:r w:rsidRPr="000F35BC">
        <w:t>-</w:t>
      </w:r>
      <w:r w:rsidRPr="00311725">
        <w:rPr>
          <w:lang w:val="en-US"/>
        </w:rPr>
        <w:t>tutorial</w:t>
      </w:r>
      <w:r w:rsidR="000F35BC" w:rsidRPr="000F35BC">
        <w:t xml:space="preserve">. </w:t>
      </w:r>
      <w:r w:rsidR="000F35BC" w:rsidRPr="00CA701D">
        <w:t xml:space="preserve">– Режим доступа: </w:t>
      </w:r>
      <w:r w:rsidR="000F35BC">
        <w:t>свободный</w:t>
      </w:r>
      <w:r w:rsidR="000F35BC" w:rsidRPr="00CA701D">
        <w:t xml:space="preserve">. – </w:t>
      </w:r>
      <w:proofErr w:type="gramStart"/>
      <w:r w:rsidR="000F35BC" w:rsidRPr="00CA701D">
        <w:t>Текст :</w:t>
      </w:r>
      <w:proofErr w:type="gramEnd"/>
      <w:r w:rsidR="000F35BC" w:rsidRPr="00CA701D">
        <w:t xml:space="preserve"> электронный</w:t>
      </w:r>
      <w:r w:rsidR="000F35BC">
        <w:t>.</w:t>
      </w:r>
    </w:p>
    <w:p w14:paraId="47107353" w14:textId="2273D837" w:rsidR="00A36F65" w:rsidRDefault="00F9295A" w:rsidP="0000051A">
      <w:pPr>
        <w:pStyle w:val="2"/>
      </w:pPr>
      <w:proofErr w:type="spellStart"/>
      <w:r w:rsidRPr="00F9295A">
        <w:t>Terminal.Gui</w:t>
      </w:r>
      <w:proofErr w:type="spellEnd"/>
      <w:r w:rsidRPr="00F9295A">
        <w:t xml:space="preserve"> </w:t>
      </w:r>
      <w:proofErr w:type="spellStart"/>
      <w:r w:rsidRPr="00F9295A">
        <w:t>Documentation</w:t>
      </w:r>
      <w:proofErr w:type="spellEnd"/>
      <w:r w:rsidR="00CA701D" w:rsidRPr="00CA701D">
        <w:t xml:space="preserve"> </w:t>
      </w:r>
      <w:r w:rsidR="00627D50" w:rsidRPr="00627D50">
        <w:t xml:space="preserve">// </w:t>
      </w:r>
      <w:r w:rsidRPr="00F9295A">
        <w:rPr>
          <w:lang w:val="en-US"/>
        </w:rPr>
        <w:t>Terminal</w:t>
      </w:r>
      <w:r w:rsidRPr="00F9295A">
        <w:t>.</w:t>
      </w:r>
      <w:r w:rsidRPr="00F9295A">
        <w:rPr>
          <w:lang w:val="en-US"/>
        </w:rPr>
        <w:t>Gui</w:t>
      </w:r>
      <w:r w:rsidR="00CA701D" w:rsidRPr="00CA701D">
        <w:t xml:space="preserve"> – URL: </w:t>
      </w:r>
      <w:r w:rsidR="00157D39" w:rsidRPr="00157D39">
        <w:t>https://gui-cs.github.io/Terminal.Gui</w:t>
      </w:r>
      <w:r w:rsidR="00C51821" w:rsidRPr="00C51821">
        <w:t>/index.html</w:t>
      </w:r>
      <w:r w:rsidR="00CA701D" w:rsidRPr="00CA701D">
        <w:t xml:space="preserve">. – Режим доступа: </w:t>
      </w:r>
      <w:r w:rsidR="00627D50">
        <w:t>свободный</w:t>
      </w:r>
      <w:r w:rsidR="00CA701D" w:rsidRPr="00CA701D">
        <w:t xml:space="preserve">. – </w:t>
      </w:r>
      <w:proofErr w:type="gramStart"/>
      <w:r w:rsidR="00CA701D" w:rsidRPr="00CA701D">
        <w:t>Текст :</w:t>
      </w:r>
      <w:proofErr w:type="gramEnd"/>
      <w:r w:rsidR="00CA701D" w:rsidRPr="00CA701D">
        <w:t xml:space="preserve"> электронный</w:t>
      </w:r>
      <w:r w:rsidR="00A36F65">
        <w:t>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00051A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00051A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00051A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4C1F4B50" w14:textId="22EC46D5" w:rsidR="00F64D96" w:rsidRPr="00F64D96" w:rsidRDefault="00F64D96" w:rsidP="000D1E84">
      <w:pPr>
        <w:pStyle w:val="2"/>
      </w:pPr>
      <w:r>
        <w:t xml:space="preserve">Создание приложений с </w:t>
      </w:r>
      <w:r>
        <w:rPr>
          <w:lang w:val="en-US"/>
        </w:rPr>
        <w:t>CLI</w:t>
      </w:r>
      <w:r w:rsidR="00364171">
        <w:t>-интерфейсом</w:t>
      </w:r>
    </w:p>
    <w:p w14:paraId="15803447" w14:textId="1B660D16" w:rsidR="00935595" w:rsidRDefault="00935595" w:rsidP="007C6516">
      <w:pPr>
        <w:pStyle w:val="2"/>
        <w:numPr>
          <w:ilvl w:val="2"/>
          <w:numId w:val="6"/>
        </w:numPr>
      </w:pPr>
      <w:r>
        <w:t>Создать новое консольное приложени</w:t>
      </w:r>
      <w:r w:rsidR="00364171">
        <w:t>е, установить биб</w:t>
      </w:r>
      <w:r w:rsidR="00520A26">
        <w:t>лиотек</w:t>
      </w:r>
      <w:r w:rsidR="00364171">
        <w:t>у</w:t>
      </w:r>
      <w:r w:rsidR="00520A26">
        <w:t xml:space="preserve"> </w:t>
      </w:r>
      <w:r w:rsidR="00520A26">
        <w:rPr>
          <w:lang w:val="en-US"/>
        </w:rPr>
        <w:t>System</w:t>
      </w:r>
      <w:r w:rsidR="00520A26" w:rsidRPr="00520A26">
        <w:t>.</w:t>
      </w:r>
      <w:proofErr w:type="spellStart"/>
      <w:r w:rsidR="00520A26">
        <w:rPr>
          <w:lang w:val="en-US"/>
        </w:rPr>
        <w:t>CommandLine</w:t>
      </w:r>
      <w:proofErr w:type="spellEnd"/>
    </w:p>
    <w:p w14:paraId="2C6E5F92" w14:textId="4B9B172A" w:rsidR="007C6516" w:rsidRDefault="000E3C0F" w:rsidP="007C6516">
      <w:pPr>
        <w:pStyle w:val="2"/>
        <w:numPr>
          <w:ilvl w:val="2"/>
          <w:numId w:val="6"/>
        </w:numPr>
      </w:pPr>
      <w:r>
        <w:t>При запуске приложения без параметров</w:t>
      </w:r>
      <w:r w:rsidR="004532FA">
        <w:t xml:space="preserve"> </w:t>
      </w:r>
      <w:r w:rsidR="00E752B9">
        <w:t>у пользователя должны запрашиваться логин и пароль</w:t>
      </w:r>
      <w:r w:rsidR="00D365F6">
        <w:t xml:space="preserve">, </w:t>
      </w:r>
      <w:r w:rsidR="005B59C4">
        <w:t xml:space="preserve">после чего программа проверяет, есть ли </w:t>
      </w:r>
      <w:r w:rsidR="00931E4A">
        <w:t>введенные учетные данные</w:t>
      </w:r>
      <w:r w:rsidR="005B59C4">
        <w:t xml:space="preserve"> </w:t>
      </w:r>
      <w:r w:rsidR="00822A88">
        <w:t>в файле</w:t>
      </w:r>
      <w:r w:rsidR="008F71F2">
        <w:t xml:space="preserve">. При успешной проверке </w:t>
      </w:r>
      <w:r w:rsidR="00577977">
        <w:t>в</w:t>
      </w:r>
      <w:r w:rsidR="00C45ABE">
        <w:t>ыводится сообщен</w:t>
      </w:r>
      <w:r w:rsidR="00DA5F40">
        <w:t>ие об успешном входе</w:t>
      </w:r>
      <w:r w:rsidR="007E6D0E">
        <w:t xml:space="preserve">, </w:t>
      </w:r>
      <w:r w:rsidR="00FF2178">
        <w:t>в противном случае предлагается ввести пароль повторно (если пользователь существует</w:t>
      </w:r>
      <w:r w:rsidR="00BE3905">
        <w:t>, иначе повторно ввести и логин</w:t>
      </w:r>
      <w:r w:rsidR="00FF2178">
        <w:t>)</w:t>
      </w:r>
      <w:r w:rsidR="00D95D05">
        <w:t xml:space="preserve"> до 3-х раз. После 3 неудачной попытки</w:t>
      </w:r>
      <w:r w:rsidR="008B5AB7">
        <w:t xml:space="preserve"> </w:t>
      </w:r>
      <w:r w:rsidR="00EE20EB">
        <w:t>вновь предлагается ввести логин и пароль</w:t>
      </w:r>
      <w:r w:rsidR="00662B73">
        <w:t>.</w:t>
      </w:r>
    </w:p>
    <w:p w14:paraId="6FBC0EE1" w14:textId="3A503909" w:rsidR="007C6516" w:rsidRDefault="00662B73" w:rsidP="000D1E84">
      <w:pPr>
        <w:pStyle w:val="2"/>
      </w:pPr>
      <w:r>
        <w:t>Добавление</w:t>
      </w:r>
      <w:r w:rsidR="008D7439">
        <w:t xml:space="preserve"> подкоманд</w:t>
      </w:r>
    </w:p>
    <w:p w14:paraId="39E4E752" w14:textId="77777777" w:rsidR="003303B1" w:rsidRDefault="008D7439" w:rsidP="008D7439">
      <w:pPr>
        <w:pStyle w:val="2"/>
        <w:numPr>
          <w:ilvl w:val="2"/>
          <w:numId w:val="6"/>
        </w:numPr>
      </w:pPr>
      <w:r>
        <w:t xml:space="preserve">Добавить в приложение подкоманду </w:t>
      </w:r>
      <w:r>
        <w:rPr>
          <w:lang w:val="en-US"/>
        </w:rPr>
        <w:t>register</w:t>
      </w:r>
    </w:p>
    <w:p w14:paraId="160B1E44" w14:textId="2D37D4FA" w:rsidR="008D7439" w:rsidRDefault="003303B1" w:rsidP="008D7439">
      <w:pPr>
        <w:pStyle w:val="2"/>
        <w:numPr>
          <w:ilvl w:val="2"/>
          <w:numId w:val="6"/>
        </w:numPr>
      </w:pPr>
      <w:r>
        <w:t>П</w:t>
      </w:r>
      <w:r w:rsidR="000A30DD">
        <w:t xml:space="preserve">ри вызове программы </w:t>
      </w:r>
      <w:r>
        <w:t xml:space="preserve">с данной командой запрашивать логин, пароль и подтверждение </w:t>
      </w:r>
      <w:r w:rsidR="006920B1">
        <w:t>пароля, после чего</w:t>
      </w:r>
      <w:r w:rsidR="00585D04">
        <w:t xml:space="preserve">, если подтверждение и пароль совпадают, а в файле </w:t>
      </w:r>
      <w:r w:rsidR="006F538D">
        <w:t>нет пользователя с таким логином</w:t>
      </w:r>
      <w:r w:rsidR="00FC12D8">
        <w:t>, добавлять учетные данные пользователя в файл.</w:t>
      </w:r>
    </w:p>
    <w:p w14:paraId="185667C9" w14:textId="0CDEC320" w:rsidR="00A00540" w:rsidRDefault="00E54D6D" w:rsidP="00D02E9E">
      <w:pPr>
        <w:pStyle w:val="2"/>
      </w:pPr>
      <w:r>
        <w:t>Добавление параметров</w:t>
      </w:r>
      <w:r w:rsidR="00A71E08">
        <w:t xml:space="preserve"> команд</w:t>
      </w:r>
    </w:p>
    <w:p w14:paraId="1A43063F" w14:textId="2F1742CF" w:rsidR="00B517CF" w:rsidRDefault="00A00540" w:rsidP="00B517CF">
      <w:pPr>
        <w:pStyle w:val="2"/>
        <w:numPr>
          <w:ilvl w:val="2"/>
          <w:numId w:val="6"/>
        </w:numPr>
      </w:pPr>
      <w:r>
        <w:t>Для команд</w:t>
      </w:r>
      <w:r w:rsidR="00D02E9E">
        <w:t>ы</w:t>
      </w:r>
      <w:r>
        <w:t xml:space="preserve"> </w:t>
      </w:r>
      <w:r>
        <w:rPr>
          <w:lang w:val="en-US"/>
        </w:rPr>
        <w:t>register</w:t>
      </w:r>
      <w:r>
        <w:t xml:space="preserve"> и </w:t>
      </w:r>
      <w:r w:rsidR="00D02E9E">
        <w:t>стандартной команды</w:t>
      </w:r>
      <w:r w:rsidR="005C4898">
        <w:t xml:space="preserve"> </w:t>
      </w:r>
      <w:r>
        <w:t>добавит</w:t>
      </w:r>
      <w:r w:rsidR="00C05943">
        <w:t xml:space="preserve">ь </w:t>
      </w:r>
      <w:r>
        <w:t>параметры</w:t>
      </w:r>
      <w:r w:rsidR="005C4898">
        <w:t xml:space="preserve"> --</w:t>
      </w:r>
      <w:r w:rsidR="005C4898">
        <w:rPr>
          <w:lang w:val="en-US"/>
        </w:rPr>
        <w:t>login</w:t>
      </w:r>
      <w:r w:rsidR="005C4898" w:rsidRPr="005C4898">
        <w:t xml:space="preserve"> </w:t>
      </w:r>
      <w:r w:rsidR="005C4898">
        <w:t xml:space="preserve">и </w:t>
      </w:r>
      <w:r w:rsidR="005C4898" w:rsidRPr="005C4898">
        <w:t>--</w:t>
      </w:r>
      <w:proofErr w:type="spellStart"/>
      <w:r w:rsidR="005C4898">
        <w:rPr>
          <w:lang w:val="en-US"/>
        </w:rPr>
        <w:t>pwd</w:t>
      </w:r>
      <w:proofErr w:type="spellEnd"/>
      <w:r w:rsidR="00E54BA6" w:rsidRPr="00E54BA6">
        <w:t xml:space="preserve"> </w:t>
      </w:r>
      <w:r w:rsidR="00E54BA6">
        <w:t>для указания логина и пароля соответственно</w:t>
      </w:r>
    </w:p>
    <w:p w14:paraId="6B1B73C9" w14:textId="43B107FC" w:rsidR="00E5609D" w:rsidRDefault="00E5609D" w:rsidP="00B517CF">
      <w:pPr>
        <w:pStyle w:val="2"/>
        <w:numPr>
          <w:ilvl w:val="2"/>
          <w:numId w:val="6"/>
        </w:numPr>
      </w:pPr>
      <w:r>
        <w:t>При использовании параметров</w:t>
      </w:r>
      <w:r w:rsidR="00890DBD">
        <w:t xml:space="preserve"> </w:t>
      </w:r>
      <w:r w:rsidR="000B56F1">
        <w:t>проверка учетных данных производится сразу</w:t>
      </w:r>
      <w:r w:rsidR="001B3BB7">
        <w:t xml:space="preserve"> </w:t>
      </w:r>
      <w:r w:rsidR="001B3BB7" w:rsidRPr="007F7C5D">
        <w:rPr>
          <w:b/>
          <w:bCs w:val="0"/>
        </w:rPr>
        <w:t>без</w:t>
      </w:r>
      <w:r w:rsidR="001B3BB7">
        <w:t xml:space="preserve"> запроса данных от пользователя и возможно</w:t>
      </w:r>
      <w:r w:rsidR="007F7C5D">
        <w:t>сти повторного ввода</w:t>
      </w:r>
    </w:p>
    <w:p w14:paraId="0F7DA095" w14:textId="3712135F" w:rsidR="007F7C5D" w:rsidRPr="00935595" w:rsidRDefault="007F7C5D" w:rsidP="00B517CF">
      <w:pPr>
        <w:pStyle w:val="2"/>
        <w:numPr>
          <w:ilvl w:val="2"/>
          <w:numId w:val="6"/>
        </w:numPr>
      </w:pPr>
      <w:r>
        <w:lastRenderedPageBreak/>
        <w:t>При авторизации пользователь может не указывать</w:t>
      </w:r>
      <w:r w:rsidR="00DF40DD">
        <w:t xml:space="preserve"> параметр</w:t>
      </w:r>
      <w:r>
        <w:t xml:space="preserve"> парол</w:t>
      </w:r>
      <w:r w:rsidR="00DF40DD">
        <w:t xml:space="preserve">я, тогда </w:t>
      </w:r>
      <w:r w:rsidR="00F4773D">
        <w:t xml:space="preserve">программа должна запрашивать от пользователя </w:t>
      </w:r>
      <w:r w:rsidR="002E47D6">
        <w:t>только ввод пароля.</w:t>
      </w:r>
    </w:p>
    <w:p w14:paraId="58135770" w14:textId="4BEDA68F" w:rsidR="00A71E08" w:rsidRDefault="00A71E08" w:rsidP="000D1E84">
      <w:pPr>
        <w:pStyle w:val="2"/>
      </w:pPr>
      <w:r>
        <w:t>Скрытие символов пароля</w:t>
      </w:r>
      <w:r w:rsidR="00A4701D">
        <w:t xml:space="preserve"> </w:t>
      </w:r>
    </w:p>
    <w:p w14:paraId="5CE4CB08" w14:textId="59EE533A" w:rsidR="00D02E9E" w:rsidRDefault="00D02E9E" w:rsidP="00A71E08">
      <w:pPr>
        <w:pStyle w:val="2"/>
        <w:numPr>
          <w:ilvl w:val="2"/>
          <w:numId w:val="6"/>
        </w:numPr>
      </w:pPr>
      <w:r>
        <w:t xml:space="preserve">Модифицировать приложение </w:t>
      </w:r>
      <w:r w:rsidR="007F4B9A">
        <w:t>таким образом, чтобы</w:t>
      </w:r>
      <w:r w:rsidR="004F672D">
        <w:t xml:space="preserve"> при вводе символов пароля символы не отображались в консоли</w:t>
      </w:r>
      <w:r w:rsidR="00E265CE">
        <w:t xml:space="preserve"> (для </w:t>
      </w:r>
      <w:r w:rsidR="007F4B9A">
        <w:t>этого используйте</w:t>
      </w:r>
      <w:r w:rsidR="00070AF3">
        <w:t xml:space="preserve"> для считывания </w:t>
      </w:r>
      <w:r w:rsidR="007F4B9A">
        <w:t xml:space="preserve">функцию </w:t>
      </w:r>
      <w:proofErr w:type="spellStart"/>
      <w:r w:rsidR="007F4B9A">
        <w:rPr>
          <w:lang w:val="en-US"/>
        </w:rPr>
        <w:t>Console.ReadKey</w:t>
      </w:r>
      <w:proofErr w:type="spellEnd"/>
      <w:r w:rsidR="00354543">
        <w:rPr>
          <w:lang w:val="en-US"/>
        </w:rPr>
        <w:t>(true)</w:t>
      </w:r>
      <w:r w:rsidR="00E265CE">
        <w:t>)</w:t>
      </w:r>
    </w:p>
    <w:p w14:paraId="04649F7A" w14:textId="3428D8F0" w:rsidR="00D14E95" w:rsidRDefault="005655C3" w:rsidP="00D14E95">
      <w:pPr>
        <w:pStyle w:val="2"/>
        <w:numPr>
          <w:ilvl w:val="2"/>
          <w:numId w:val="6"/>
        </w:numPr>
      </w:pPr>
      <w:r>
        <w:t xml:space="preserve">Ввод пароля должен завершаться нажатием на </w:t>
      </w:r>
      <w:r>
        <w:rPr>
          <w:lang w:val="en-US"/>
        </w:rPr>
        <w:t>Enter</w:t>
      </w:r>
      <w:r>
        <w:t xml:space="preserve">, а </w:t>
      </w:r>
      <w:r w:rsidR="00EE2CC2">
        <w:t xml:space="preserve">при нажатии </w:t>
      </w:r>
      <w:r w:rsidR="00EE2CC2">
        <w:rPr>
          <w:lang w:val="en-US"/>
        </w:rPr>
        <w:t>Backspace</w:t>
      </w:r>
      <w:r w:rsidR="00EE2CC2" w:rsidRPr="00EE2CC2">
        <w:t xml:space="preserve"> </w:t>
      </w:r>
      <w:r w:rsidR="00EE2CC2">
        <w:t xml:space="preserve">предыдущий введенный символ </w:t>
      </w:r>
      <w:r w:rsidR="00D14E95">
        <w:t>должен стираться из буфера.</w:t>
      </w:r>
    </w:p>
    <w:p w14:paraId="1B8EA938" w14:textId="5B75AD83" w:rsidR="00D14E95" w:rsidRDefault="00D14E95" w:rsidP="000D1E84">
      <w:pPr>
        <w:pStyle w:val="2"/>
      </w:pPr>
      <w:r>
        <w:t>Создание терминального графического интерфейса</w:t>
      </w:r>
    </w:p>
    <w:p w14:paraId="35ECCE8F" w14:textId="67EF3D95" w:rsidR="007740E5" w:rsidRDefault="00123C58" w:rsidP="007740E5">
      <w:pPr>
        <w:pStyle w:val="2"/>
        <w:numPr>
          <w:ilvl w:val="2"/>
          <w:numId w:val="6"/>
        </w:numPr>
      </w:pPr>
      <w:r>
        <w:t>Добавить в приложение параметр --</w:t>
      </w:r>
      <w:proofErr w:type="spellStart"/>
      <w:r>
        <w:rPr>
          <w:lang w:val="en-US"/>
        </w:rPr>
        <w:t>ui</w:t>
      </w:r>
      <w:proofErr w:type="spellEnd"/>
    </w:p>
    <w:p w14:paraId="5D0E6FDA" w14:textId="03DE50C6" w:rsidR="00AF4D02" w:rsidRDefault="00C70629" w:rsidP="00C70629">
      <w:pPr>
        <w:pStyle w:val="2"/>
        <w:numPr>
          <w:ilvl w:val="2"/>
          <w:numId w:val="6"/>
        </w:numPr>
      </w:pPr>
      <w:r>
        <w:t>У</w:t>
      </w:r>
      <w:r w:rsidR="00D930F8">
        <w:t xml:space="preserve">становить пакет </w:t>
      </w:r>
      <w:r w:rsidR="00D930F8">
        <w:rPr>
          <w:lang w:val="en-US"/>
        </w:rPr>
        <w:t>Terminal</w:t>
      </w:r>
      <w:r w:rsidR="00D930F8" w:rsidRPr="00D930F8">
        <w:t>.</w:t>
      </w:r>
      <w:r w:rsidR="00D930F8">
        <w:rPr>
          <w:lang w:val="en-US"/>
        </w:rPr>
        <w:t>Gui</w:t>
      </w:r>
    </w:p>
    <w:p w14:paraId="4DB817B5" w14:textId="6E2BAA13" w:rsidR="00C70629" w:rsidRPr="00390356" w:rsidRDefault="00C70629" w:rsidP="00C70629">
      <w:pPr>
        <w:pStyle w:val="2"/>
        <w:numPr>
          <w:ilvl w:val="2"/>
          <w:numId w:val="6"/>
        </w:numPr>
      </w:pPr>
      <w:r>
        <w:t xml:space="preserve">Реализовать </w:t>
      </w:r>
      <w:r w:rsidR="001F62C0">
        <w:t>отображение страницы с полями ввода</w:t>
      </w:r>
      <w:r w:rsidR="003A48C7">
        <w:t xml:space="preserve"> для логина и пароля</w:t>
      </w:r>
      <w:r w:rsidR="001F62C0">
        <w:t xml:space="preserve"> и кнопкой </w:t>
      </w:r>
      <w:r w:rsidR="003A48C7">
        <w:t>для авторизации</w:t>
      </w:r>
      <w:r w:rsidR="00C53601">
        <w:t xml:space="preserve"> при запуске приложения с параметром </w:t>
      </w:r>
      <w:r w:rsidR="00C53601">
        <w:t>--</w:t>
      </w:r>
      <w:proofErr w:type="spellStart"/>
      <w:r w:rsidR="00C53601">
        <w:rPr>
          <w:lang w:val="en-US"/>
        </w:rPr>
        <w:t>ui</w:t>
      </w:r>
      <w:proofErr w:type="spellEnd"/>
      <w:r w:rsidR="003A48C7">
        <w:t>. Реализовать</w:t>
      </w:r>
      <w:r w:rsidR="00DD1B16">
        <w:t xml:space="preserve"> </w:t>
      </w:r>
      <w:r w:rsidR="003F230B">
        <w:t>функционал</w:t>
      </w:r>
      <w:r w:rsidR="00713489">
        <w:t>ьность</w:t>
      </w:r>
      <w:r w:rsidR="003F230B">
        <w:t xml:space="preserve">, сообщения об </w:t>
      </w:r>
      <w:r w:rsidR="007672AD">
        <w:t xml:space="preserve">успешной/неуспешной авторизации </w:t>
      </w:r>
      <w:r w:rsidR="004D6B2D">
        <w:t xml:space="preserve">выводить в </w:t>
      </w:r>
      <w:r w:rsidR="00C53601">
        <w:t>диалоговом окне.</w:t>
      </w:r>
    </w:p>
    <w:p w14:paraId="39ED5954" w14:textId="6B743842" w:rsidR="00193C2E" w:rsidRPr="00193C2E" w:rsidRDefault="00A36F65" w:rsidP="0000051A">
      <w:pPr>
        <w:pStyle w:val="1"/>
      </w:pPr>
      <w:r>
        <w:t>Порядок выполнения работы</w:t>
      </w:r>
    </w:p>
    <w:p w14:paraId="6E9A8C2F" w14:textId="7D6261E9" w:rsidR="00A36F65" w:rsidRDefault="00A36F65" w:rsidP="0000051A">
      <w:pPr>
        <w:pStyle w:val="2"/>
      </w:pPr>
      <w:r>
        <w:t xml:space="preserve">Запустить MS Visual Studio и создать </w:t>
      </w:r>
      <w:r w:rsidR="0074780B">
        <w:t>консольное</w:t>
      </w:r>
      <w:r w:rsidR="00D41914" w:rsidRPr="00D41914">
        <w:t xml:space="preserve"> </w:t>
      </w:r>
      <w:r>
        <w:t>приложение C#.</w:t>
      </w:r>
    </w:p>
    <w:p w14:paraId="3A00CB54" w14:textId="27CE0A67" w:rsidR="00A36F65" w:rsidRDefault="00A36F65" w:rsidP="0000051A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00051A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00051A">
      <w:pPr>
        <w:pStyle w:val="2"/>
      </w:pPr>
      <w:r>
        <w:t>Титульный лист</w:t>
      </w:r>
    </w:p>
    <w:p w14:paraId="6ABD846E" w14:textId="2C1B35D3" w:rsidR="00A36F65" w:rsidRDefault="00A36F65" w:rsidP="0000051A">
      <w:pPr>
        <w:pStyle w:val="2"/>
      </w:pPr>
      <w:r>
        <w:t>Цель работы</w:t>
      </w:r>
    </w:p>
    <w:p w14:paraId="038E6860" w14:textId="0ACB2E57" w:rsidR="00A36F65" w:rsidRDefault="00A36F65" w:rsidP="0000051A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00051A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04AF5614" w14:textId="503957F9" w:rsidR="00C53601" w:rsidRDefault="000A545F" w:rsidP="0050289C">
      <w:pPr>
        <w:pStyle w:val="2"/>
      </w:pPr>
      <w:r>
        <w:t xml:space="preserve">Какие основные классы используются в </w:t>
      </w:r>
      <w:r>
        <w:rPr>
          <w:lang w:val="en-US"/>
        </w:rPr>
        <w:t>System</w:t>
      </w:r>
      <w:r w:rsidRPr="00520A26">
        <w:t>.</w:t>
      </w:r>
      <w:proofErr w:type="spellStart"/>
      <w:r>
        <w:rPr>
          <w:lang w:val="en-US"/>
        </w:rPr>
        <w:t>CommandLine</w:t>
      </w:r>
      <w:proofErr w:type="spellEnd"/>
      <w:r>
        <w:t>?</w:t>
      </w:r>
    </w:p>
    <w:p w14:paraId="2B3DB5BB" w14:textId="5E8AA568" w:rsidR="000A545F" w:rsidRDefault="00AE6A86" w:rsidP="00AE6A86">
      <w:pPr>
        <w:pStyle w:val="2"/>
      </w:pPr>
      <w:r>
        <w:t xml:space="preserve">Как добавить параметры командной строки при помощи </w:t>
      </w:r>
      <w:r>
        <w:rPr>
          <w:lang w:val="en-US"/>
        </w:rPr>
        <w:t>System</w:t>
      </w:r>
      <w:r w:rsidRPr="00520A26">
        <w:t>.</w:t>
      </w:r>
      <w:proofErr w:type="spellStart"/>
      <w:r>
        <w:rPr>
          <w:lang w:val="en-US"/>
        </w:rPr>
        <w:t>CommandLine</w:t>
      </w:r>
      <w:proofErr w:type="spellEnd"/>
      <w:r>
        <w:t>?</w:t>
      </w:r>
    </w:p>
    <w:p w14:paraId="18072CF5" w14:textId="42EFCD9A" w:rsidR="0050289C" w:rsidRDefault="00A6744A" w:rsidP="0050289C">
      <w:pPr>
        <w:pStyle w:val="2"/>
      </w:pPr>
      <w:r>
        <w:t xml:space="preserve">Какие основные элементы управления используются в </w:t>
      </w:r>
      <w:r>
        <w:rPr>
          <w:lang w:val="en-US"/>
        </w:rPr>
        <w:t>Terminal</w:t>
      </w:r>
      <w:r w:rsidRPr="00683171">
        <w:t>.</w:t>
      </w:r>
      <w:r>
        <w:rPr>
          <w:lang w:val="en-US"/>
        </w:rPr>
        <w:t>Gui</w:t>
      </w:r>
      <w:r w:rsidR="0050289C" w:rsidRPr="0050289C">
        <w:t xml:space="preserve">? </w:t>
      </w:r>
    </w:p>
    <w:p w14:paraId="4B517949" w14:textId="5FFF7C81" w:rsidR="000D70D0" w:rsidRDefault="00683171" w:rsidP="00C53601">
      <w:pPr>
        <w:pStyle w:val="2"/>
      </w:pPr>
      <w:r>
        <w:t xml:space="preserve">Как в </w:t>
      </w:r>
      <w:r>
        <w:rPr>
          <w:lang w:val="en-US"/>
        </w:rPr>
        <w:t>Terminal</w:t>
      </w:r>
      <w:r w:rsidRPr="000D70D0">
        <w:t>.</w:t>
      </w:r>
      <w:r>
        <w:rPr>
          <w:lang w:val="en-US"/>
        </w:rPr>
        <w:t>Gui</w:t>
      </w:r>
      <w:r w:rsidRPr="000D70D0">
        <w:t xml:space="preserve"> </w:t>
      </w:r>
      <w:r>
        <w:t xml:space="preserve">реализуются </w:t>
      </w:r>
      <w:r w:rsidR="000D70D0">
        <w:t>диалоговые окна</w:t>
      </w:r>
      <w:r w:rsidR="00756DCB">
        <w:t>?</w:t>
      </w:r>
    </w:p>
    <w:sectPr w:rsidR="000D70D0" w:rsidSect="002C0269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9927A" w14:textId="77777777" w:rsidR="001E0C54" w:rsidRDefault="001E0C54" w:rsidP="00FC25DB">
      <w:r>
        <w:separator/>
      </w:r>
    </w:p>
  </w:endnote>
  <w:endnote w:type="continuationSeparator" w:id="0">
    <w:p w14:paraId="3B33488D" w14:textId="77777777" w:rsidR="001E0C54" w:rsidRDefault="001E0C54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0074F" w14:textId="77777777" w:rsidR="001E0C54" w:rsidRDefault="001E0C54" w:rsidP="00FC25DB">
      <w:r>
        <w:separator/>
      </w:r>
    </w:p>
  </w:footnote>
  <w:footnote w:type="continuationSeparator" w:id="0">
    <w:p w14:paraId="0A04C667" w14:textId="77777777" w:rsidR="001E0C54" w:rsidRDefault="001E0C54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C00" w14:textId="15CEF3F5" w:rsidR="002C0269" w:rsidRPr="00896278" w:rsidRDefault="002C0269" w:rsidP="002C0269">
    <w:pPr>
      <w:pStyle w:val="af"/>
      <w:jc w:val="right"/>
    </w:pPr>
    <w:r>
      <w:t>Составитель</w:t>
    </w:r>
    <w:r w:rsidRPr="00FC25DB">
      <w:t xml:space="preserve">: </w:t>
    </w:r>
    <w:r w:rsidR="00896278">
      <w:t xml:space="preserve">Садовский </w:t>
    </w:r>
    <w:proofErr w:type="gramStart"/>
    <w:r w:rsidR="00896278"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9C2242B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9C2242B2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536165564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51A"/>
    <w:rsid w:val="00006874"/>
    <w:rsid w:val="00012C19"/>
    <w:rsid w:val="00027117"/>
    <w:rsid w:val="000352B5"/>
    <w:rsid w:val="00041130"/>
    <w:rsid w:val="00041CF4"/>
    <w:rsid w:val="00047F42"/>
    <w:rsid w:val="00052CF2"/>
    <w:rsid w:val="000605AD"/>
    <w:rsid w:val="00070AF3"/>
    <w:rsid w:val="000A30DD"/>
    <w:rsid w:val="000A545F"/>
    <w:rsid w:val="000B56F1"/>
    <w:rsid w:val="000C6E34"/>
    <w:rsid w:val="000D0B9D"/>
    <w:rsid w:val="000D1E84"/>
    <w:rsid w:val="000D70D0"/>
    <w:rsid w:val="000E161C"/>
    <w:rsid w:val="000E3C0F"/>
    <w:rsid w:val="000F35BC"/>
    <w:rsid w:val="000F67ED"/>
    <w:rsid w:val="00107022"/>
    <w:rsid w:val="001215E0"/>
    <w:rsid w:val="00121604"/>
    <w:rsid w:val="00121E92"/>
    <w:rsid w:val="00122F9D"/>
    <w:rsid w:val="00123C58"/>
    <w:rsid w:val="00123DF9"/>
    <w:rsid w:val="00124D8F"/>
    <w:rsid w:val="00127FBE"/>
    <w:rsid w:val="00130EEA"/>
    <w:rsid w:val="00132DA3"/>
    <w:rsid w:val="00146987"/>
    <w:rsid w:val="00157D39"/>
    <w:rsid w:val="00160926"/>
    <w:rsid w:val="00165BE4"/>
    <w:rsid w:val="00177E71"/>
    <w:rsid w:val="0018259A"/>
    <w:rsid w:val="0018663F"/>
    <w:rsid w:val="0019205D"/>
    <w:rsid w:val="0019320E"/>
    <w:rsid w:val="00193C2E"/>
    <w:rsid w:val="001974B9"/>
    <w:rsid w:val="001A189A"/>
    <w:rsid w:val="001A5834"/>
    <w:rsid w:val="001B02B9"/>
    <w:rsid w:val="001B3BB7"/>
    <w:rsid w:val="001C1B0E"/>
    <w:rsid w:val="001C6884"/>
    <w:rsid w:val="001D14B1"/>
    <w:rsid w:val="001D6C22"/>
    <w:rsid w:val="001E0C54"/>
    <w:rsid w:val="001E32F3"/>
    <w:rsid w:val="001E3EC2"/>
    <w:rsid w:val="001E6693"/>
    <w:rsid w:val="001F62C0"/>
    <w:rsid w:val="0020111D"/>
    <w:rsid w:val="00201DF3"/>
    <w:rsid w:val="00202FA5"/>
    <w:rsid w:val="00206109"/>
    <w:rsid w:val="00206F98"/>
    <w:rsid w:val="00211751"/>
    <w:rsid w:val="00225C92"/>
    <w:rsid w:val="002352FC"/>
    <w:rsid w:val="00244D9F"/>
    <w:rsid w:val="00255BE2"/>
    <w:rsid w:val="002616E2"/>
    <w:rsid w:val="0026500F"/>
    <w:rsid w:val="002700FF"/>
    <w:rsid w:val="00271E47"/>
    <w:rsid w:val="00277E79"/>
    <w:rsid w:val="00282616"/>
    <w:rsid w:val="00282FE2"/>
    <w:rsid w:val="0028511A"/>
    <w:rsid w:val="002911D1"/>
    <w:rsid w:val="00293B26"/>
    <w:rsid w:val="002C0269"/>
    <w:rsid w:val="002D088D"/>
    <w:rsid w:val="002D1AA7"/>
    <w:rsid w:val="002D3B8D"/>
    <w:rsid w:val="002D6B7C"/>
    <w:rsid w:val="002E47D6"/>
    <w:rsid w:val="002E58B5"/>
    <w:rsid w:val="002F6B5C"/>
    <w:rsid w:val="00311725"/>
    <w:rsid w:val="00314668"/>
    <w:rsid w:val="00317DC4"/>
    <w:rsid w:val="00326EB3"/>
    <w:rsid w:val="003303B1"/>
    <w:rsid w:val="0033420B"/>
    <w:rsid w:val="00335E4D"/>
    <w:rsid w:val="00344120"/>
    <w:rsid w:val="00354543"/>
    <w:rsid w:val="003606C6"/>
    <w:rsid w:val="003625E5"/>
    <w:rsid w:val="00364171"/>
    <w:rsid w:val="00383471"/>
    <w:rsid w:val="00384E2C"/>
    <w:rsid w:val="00390356"/>
    <w:rsid w:val="00390FA4"/>
    <w:rsid w:val="003A48C7"/>
    <w:rsid w:val="003A76D6"/>
    <w:rsid w:val="003C398A"/>
    <w:rsid w:val="003D7274"/>
    <w:rsid w:val="003E2A57"/>
    <w:rsid w:val="003E39D5"/>
    <w:rsid w:val="003E3FE4"/>
    <w:rsid w:val="003F2140"/>
    <w:rsid w:val="003F230B"/>
    <w:rsid w:val="003F53B0"/>
    <w:rsid w:val="003F7EAB"/>
    <w:rsid w:val="004055D3"/>
    <w:rsid w:val="00433E26"/>
    <w:rsid w:val="00451F8B"/>
    <w:rsid w:val="00452FD9"/>
    <w:rsid w:val="004532FA"/>
    <w:rsid w:val="0045416B"/>
    <w:rsid w:val="00475CE1"/>
    <w:rsid w:val="00483A80"/>
    <w:rsid w:val="00483B73"/>
    <w:rsid w:val="00486866"/>
    <w:rsid w:val="004A368A"/>
    <w:rsid w:val="004A618A"/>
    <w:rsid w:val="004C34F3"/>
    <w:rsid w:val="004D53C2"/>
    <w:rsid w:val="004D612B"/>
    <w:rsid w:val="004D6B2D"/>
    <w:rsid w:val="004E2A13"/>
    <w:rsid w:val="004E3F62"/>
    <w:rsid w:val="004E41CC"/>
    <w:rsid w:val="004F672D"/>
    <w:rsid w:val="0050289C"/>
    <w:rsid w:val="00503ABD"/>
    <w:rsid w:val="005106F2"/>
    <w:rsid w:val="00520A26"/>
    <w:rsid w:val="00524730"/>
    <w:rsid w:val="005269C5"/>
    <w:rsid w:val="00540376"/>
    <w:rsid w:val="00547865"/>
    <w:rsid w:val="005655C3"/>
    <w:rsid w:val="00575606"/>
    <w:rsid w:val="00577977"/>
    <w:rsid w:val="005820ED"/>
    <w:rsid w:val="00585D04"/>
    <w:rsid w:val="00591ACE"/>
    <w:rsid w:val="005B325B"/>
    <w:rsid w:val="005B32E0"/>
    <w:rsid w:val="005B59C4"/>
    <w:rsid w:val="005C16A0"/>
    <w:rsid w:val="005C4898"/>
    <w:rsid w:val="005C7C10"/>
    <w:rsid w:val="005D7775"/>
    <w:rsid w:val="005F7679"/>
    <w:rsid w:val="006011F8"/>
    <w:rsid w:val="0061034A"/>
    <w:rsid w:val="006161E2"/>
    <w:rsid w:val="00622722"/>
    <w:rsid w:val="0062278F"/>
    <w:rsid w:val="00625881"/>
    <w:rsid w:val="00627D50"/>
    <w:rsid w:val="00641A80"/>
    <w:rsid w:val="00647CC3"/>
    <w:rsid w:val="00662853"/>
    <w:rsid w:val="00662B73"/>
    <w:rsid w:val="00664942"/>
    <w:rsid w:val="006727F4"/>
    <w:rsid w:val="00683171"/>
    <w:rsid w:val="006920B1"/>
    <w:rsid w:val="00693BA2"/>
    <w:rsid w:val="006944E5"/>
    <w:rsid w:val="006B7607"/>
    <w:rsid w:val="006D0593"/>
    <w:rsid w:val="006D1338"/>
    <w:rsid w:val="006D396F"/>
    <w:rsid w:val="006D5F29"/>
    <w:rsid w:val="006E2B52"/>
    <w:rsid w:val="006F4392"/>
    <w:rsid w:val="006F538D"/>
    <w:rsid w:val="00710046"/>
    <w:rsid w:val="00713489"/>
    <w:rsid w:val="00717166"/>
    <w:rsid w:val="0072155A"/>
    <w:rsid w:val="00726744"/>
    <w:rsid w:val="0074780B"/>
    <w:rsid w:val="00751708"/>
    <w:rsid w:val="00756DCB"/>
    <w:rsid w:val="007672AD"/>
    <w:rsid w:val="00770BB1"/>
    <w:rsid w:val="007740E5"/>
    <w:rsid w:val="007744CF"/>
    <w:rsid w:val="00775EF0"/>
    <w:rsid w:val="00781ECE"/>
    <w:rsid w:val="00782277"/>
    <w:rsid w:val="007875E2"/>
    <w:rsid w:val="00791112"/>
    <w:rsid w:val="007A0677"/>
    <w:rsid w:val="007A2E65"/>
    <w:rsid w:val="007A4044"/>
    <w:rsid w:val="007B5B95"/>
    <w:rsid w:val="007C6516"/>
    <w:rsid w:val="007E436D"/>
    <w:rsid w:val="007E6D0E"/>
    <w:rsid w:val="007F0C19"/>
    <w:rsid w:val="007F184A"/>
    <w:rsid w:val="007F4B9A"/>
    <w:rsid w:val="007F7C5D"/>
    <w:rsid w:val="008018B9"/>
    <w:rsid w:val="0080593E"/>
    <w:rsid w:val="0080656F"/>
    <w:rsid w:val="00814C20"/>
    <w:rsid w:val="00822A88"/>
    <w:rsid w:val="00822DC5"/>
    <w:rsid w:val="00824D09"/>
    <w:rsid w:val="00826222"/>
    <w:rsid w:val="00843D7A"/>
    <w:rsid w:val="00845B1B"/>
    <w:rsid w:val="00846B25"/>
    <w:rsid w:val="00847F79"/>
    <w:rsid w:val="00867BA6"/>
    <w:rsid w:val="008741CF"/>
    <w:rsid w:val="008823E4"/>
    <w:rsid w:val="00890DBD"/>
    <w:rsid w:val="00895DFC"/>
    <w:rsid w:val="00896278"/>
    <w:rsid w:val="008A4B80"/>
    <w:rsid w:val="008B5AB7"/>
    <w:rsid w:val="008B66AF"/>
    <w:rsid w:val="008C30FF"/>
    <w:rsid w:val="008C3121"/>
    <w:rsid w:val="008C3924"/>
    <w:rsid w:val="008D7439"/>
    <w:rsid w:val="008E4913"/>
    <w:rsid w:val="008E55B3"/>
    <w:rsid w:val="008F5493"/>
    <w:rsid w:val="008F71F2"/>
    <w:rsid w:val="009052FD"/>
    <w:rsid w:val="00915625"/>
    <w:rsid w:val="00925158"/>
    <w:rsid w:val="0092660E"/>
    <w:rsid w:val="00931E4A"/>
    <w:rsid w:val="00935595"/>
    <w:rsid w:val="0094172B"/>
    <w:rsid w:val="00955557"/>
    <w:rsid w:val="009575DF"/>
    <w:rsid w:val="0096009A"/>
    <w:rsid w:val="00981F95"/>
    <w:rsid w:val="00987B73"/>
    <w:rsid w:val="009A04DF"/>
    <w:rsid w:val="009C4C2F"/>
    <w:rsid w:val="009D1032"/>
    <w:rsid w:val="009D55D5"/>
    <w:rsid w:val="009E2E1B"/>
    <w:rsid w:val="009E47ED"/>
    <w:rsid w:val="009E52C2"/>
    <w:rsid w:val="009F348F"/>
    <w:rsid w:val="009F70EC"/>
    <w:rsid w:val="00A00540"/>
    <w:rsid w:val="00A02194"/>
    <w:rsid w:val="00A07C6E"/>
    <w:rsid w:val="00A10917"/>
    <w:rsid w:val="00A170CF"/>
    <w:rsid w:val="00A21DB7"/>
    <w:rsid w:val="00A22AC6"/>
    <w:rsid w:val="00A24B82"/>
    <w:rsid w:val="00A277FA"/>
    <w:rsid w:val="00A34FA2"/>
    <w:rsid w:val="00A36F65"/>
    <w:rsid w:val="00A46EC8"/>
    <w:rsid w:val="00A4701D"/>
    <w:rsid w:val="00A50BED"/>
    <w:rsid w:val="00A5457D"/>
    <w:rsid w:val="00A56F97"/>
    <w:rsid w:val="00A57F23"/>
    <w:rsid w:val="00A63332"/>
    <w:rsid w:val="00A6744A"/>
    <w:rsid w:val="00A67EC0"/>
    <w:rsid w:val="00A71DD1"/>
    <w:rsid w:val="00A71E08"/>
    <w:rsid w:val="00A749A3"/>
    <w:rsid w:val="00A7632F"/>
    <w:rsid w:val="00A82DE3"/>
    <w:rsid w:val="00AA4F5E"/>
    <w:rsid w:val="00AA4FB0"/>
    <w:rsid w:val="00AB5728"/>
    <w:rsid w:val="00AE6A86"/>
    <w:rsid w:val="00AF4C4A"/>
    <w:rsid w:val="00AF4D02"/>
    <w:rsid w:val="00B118CB"/>
    <w:rsid w:val="00B3400C"/>
    <w:rsid w:val="00B517CF"/>
    <w:rsid w:val="00B64CC5"/>
    <w:rsid w:val="00B90583"/>
    <w:rsid w:val="00BA694D"/>
    <w:rsid w:val="00BC5ED1"/>
    <w:rsid w:val="00BC775E"/>
    <w:rsid w:val="00BE3905"/>
    <w:rsid w:val="00BF672E"/>
    <w:rsid w:val="00C01B94"/>
    <w:rsid w:val="00C05943"/>
    <w:rsid w:val="00C07BB1"/>
    <w:rsid w:val="00C11527"/>
    <w:rsid w:val="00C17D13"/>
    <w:rsid w:val="00C31BCA"/>
    <w:rsid w:val="00C31E17"/>
    <w:rsid w:val="00C33A77"/>
    <w:rsid w:val="00C413C9"/>
    <w:rsid w:val="00C45ABE"/>
    <w:rsid w:val="00C51821"/>
    <w:rsid w:val="00C53601"/>
    <w:rsid w:val="00C5607C"/>
    <w:rsid w:val="00C70629"/>
    <w:rsid w:val="00C73AC8"/>
    <w:rsid w:val="00C75160"/>
    <w:rsid w:val="00C851F4"/>
    <w:rsid w:val="00C86B3A"/>
    <w:rsid w:val="00CA0B34"/>
    <w:rsid w:val="00CA320B"/>
    <w:rsid w:val="00CA3ECB"/>
    <w:rsid w:val="00CA48FF"/>
    <w:rsid w:val="00CA701D"/>
    <w:rsid w:val="00CC21CA"/>
    <w:rsid w:val="00CD26BC"/>
    <w:rsid w:val="00CD62B5"/>
    <w:rsid w:val="00CE18CF"/>
    <w:rsid w:val="00CE24D8"/>
    <w:rsid w:val="00CF0E87"/>
    <w:rsid w:val="00CF798C"/>
    <w:rsid w:val="00D000B2"/>
    <w:rsid w:val="00D0024A"/>
    <w:rsid w:val="00D02E9E"/>
    <w:rsid w:val="00D14CB1"/>
    <w:rsid w:val="00D14E95"/>
    <w:rsid w:val="00D15B2F"/>
    <w:rsid w:val="00D26AB2"/>
    <w:rsid w:val="00D365F6"/>
    <w:rsid w:val="00D36A08"/>
    <w:rsid w:val="00D37337"/>
    <w:rsid w:val="00D41914"/>
    <w:rsid w:val="00D45D52"/>
    <w:rsid w:val="00D51F90"/>
    <w:rsid w:val="00D63B6C"/>
    <w:rsid w:val="00D66C75"/>
    <w:rsid w:val="00D7186E"/>
    <w:rsid w:val="00D734EC"/>
    <w:rsid w:val="00D930F8"/>
    <w:rsid w:val="00D9351F"/>
    <w:rsid w:val="00D95D05"/>
    <w:rsid w:val="00D96B60"/>
    <w:rsid w:val="00DA5F40"/>
    <w:rsid w:val="00DB350D"/>
    <w:rsid w:val="00DB5CE5"/>
    <w:rsid w:val="00DB7ABA"/>
    <w:rsid w:val="00DD15F1"/>
    <w:rsid w:val="00DD1B16"/>
    <w:rsid w:val="00DE10A3"/>
    <w:rsid w:val="00DF40DD"/>
    <w:rsid w:val="00E01507"/>
    <w:rsid w:val="00E01EF8"/>
    <w:rsid w:val="00E10A00"/>
    <w:rsid w:val="00E125C7"/>
    <w:rsid w:val="00E1614E"/>
    <w:rsid w:val="00E17483"/>
    <w:rsid w:val="00E265CE"/>
    <w:rsid w:val="00E41FEF"/>
    <w:rsid w:val="00E472F1"/>
    <w:rsid w:val="00E54BA6"/>
    <w:rsid w:val="00E54D6D"/>
    <w:rsid w:val="00E5609D"/>
    <w:rsid w:val="00E65989"/>
    <w:rsid w:val="00E752B9"/>
    <w:rsid w:val="00E80EF8"/>
    <w:rsid w:val="00E92F73"/>
    <w:rsid w:val="00E973AF"/>
    <w:rsid w:val="00EA764A"/>
    <w:rsid w:val="00EB5254"/>
    <w:rsid w:val="00ED4A90"/>
    <w:rsid w:val="00EE187F"/>
    <w:rsid w:val="00EE20EB"/>
    <w:rsid w:val="00EE2CC2"/>
    <w:rsid w:val="00F01CCE"/>
    <w:rsid w:val="00F1333F"/>
    <w:rsid w:val="00F22132"/>
    <w:rsid w:val="00F26F59"/>
    <w:rsid w:val="00F31A9D"/>
    <w:rsid w:val="00F4011D"/>
    <w:rsid w:val="00F4773D"/>
    <w:rsid w:val="00F63965"/>
    <w:rsid w:val="00F64BF6"/>
    <w:rsid w:val="00F64D96"/>
    <w:rsid w:val="00F66C91"/>
    <w:rsid w:val="00F70A8D"/>
    <w:rsid w:val="00F76935"/>
    <w:rsid w:val="00F76DD3"/>
    <w:rsid w:val="00F77596"/>
    <w:rsid w:val="00F84549"/>
    <w:rsid w:val="00F91405"/>
    <w:rsid w:val="00F9295A"/>
    <w:rsid w:val="00FC12D8"/>
    <w:rsid w:val="00FC25DB"/>
    <w:rsid w:val="00FC3A3E"/>
    <w:rsid w:val="00FC7FA4"/>
    <w:rsid w:val="00FD03A7"/>
    <w:rsid w:val="00FD06CA"/>
    <w:rsid w:val="00FE7967"/>
    <w:rsid w:val="00FF2178"/>
    <w:rsid w:val="00FF5080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D3733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sz w:val="24"/>
      <w:szCs w:val="24"/>
      <w:lang w:val="en-US"/>
    </w:rPr>
  </w:style>
  <w:style w:type="character" w:customStyle="1" w:styleId="ae">
    <w:name w:val="Фрагмент кода Знак"/>
    <w:basedOn w:val="a1"/>
    <w:link w:val="ad"/>
    <w:rsid w:val="00D37337"/>
    <w:rPr>
      <w:rFonts w:ascii="Courier New" w:hAnsi="Courier New"/>
      <w:sz w:val="24"/>
      <w:szCs w:val="24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00051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00051A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  <w:style w:type="character" w:styleId="af3">
    <w:name w:val="Hyperlink"/>
    <w:basedOn w:val="a1"/>
    <w:uiPriority w:val="99"/>
    <w:unhideWhenUsed/>
    <w:rsid w:val="00F9295A"/>
    <w:rPr>
      <w:color w:val="467886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F92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5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799</TotalTime>
  <Pages>2</Pages>
  <Words>403</Words>
  <Characters>2734</Characters>
  <Application>Microsoft Office Word</Application>
  <DocSecurity>0</DocSecurity>
  <Lines>71</Lines>
  <Paragraphs>51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261</cp:revision>
  <cp:lastPrinted>2025-06-12T16:17:00Z</cp:lastPrinted>
  <dcterms:created xsi:type="dcterms:W3CDTF">2025-06-08T19:32:00Z</dcterms:created>
  <dcterms:modified xsi:type="dcterms:W3CDTF">2026-03-17T20:57:00Z</dcterms:modified>
</cp:coreProperties>
</file>