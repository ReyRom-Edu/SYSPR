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7FD70CD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№1</w:t>
      </w:r>
      <w:r w:rsidR="00177079">
        <w:t>7</w:t>
      </w:r>
      <w:r>
        <w:br/>
      </w:r>
      <w:r w:rsidR="00177079" w:rsidRPr="00177079">
        <w:t>Разработка утилиты Файловый менеджер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0D82E750" w14:textId="467A6363" w:rsidR="001A189A" w:rsidRPr="001A189A" w:rsidRDefault="00177079" w:rsidP="001A189A">
      <w:pPr>
        <w:pStyle w:val="2"/>
      </w:pPr>
      <w:r w:rsidRPr="00177079">
        <w:t>Научиться применять элементы управления для отображения файлов и папок в приложениях на C#</w:t>
      </w:r>
      <w:r w:rsidR="001A189A" w:rsidRPr="001A189A">
        <w:t>.</w:t>
      </w:r>
    </w:p>
    <w:p w14:paraId="641B9FE9" w14:textId="6724E570" w:rsidR="00A36F65" w:rsidRDefault="00A36F65" w:rsidP="001A189A">
      <w:pPr>
        <w:pStyle w:val="1"/>
      </w:pPr>
      <w:r>
        <w:t>Литература</w:t>
      </w:r>
    </w:p>
    <w:p w14:paraId="47107353" w14:textId="45B27772" w:rsidR="00A36F65" w:rsidRDefault="00177079" w:rsidP="00177079">
      <w:pPr>
        <w:pStyle w:val="2"/>
      </w:pPr>
      <w:proofErr w:type="spellStart"/>
      <w:r w:rsidRPr="00177079">
        <w:t>Фленов</w:t>
      </w:r>
      <w:proofErr w:type="spellEnd"/>
      <w:r w:rsidRPr="00177079">
        <w:t xml:space="preserve">, М. Е. Библия C#. 4 </w:t>
      </w:r>
      <w:proofErr w:type="spellStart"/>
      <w:r w:rsidRPr="00177079">
        <w:t>изд</w:t>
      </w:r>
      <w:proofErr w:type="spellEnd"/>
      <w:r w:rsidRPr="00177079">
        <w:t xml:space="preserve"> / М. Е. </w:t>
      </w:r>
      <w:proofErr w:type="spellStart"/>
      <w:r w:rsidRPr="00177079">
        <w:t>Фленов</w:t>
      </w:r>
      <w:proofErr w:type="spellEnd"/>
      <w:r w:rsidRPr="00177079">
        <w:t xml:space="preserve">. – Санкт-Петербург: </w:t>
      </w:r>
      <w:proofErr w:type="spellStart"/>
      <w:r w:rsidRPr="00177079">
        <w:t>БХВПетербург</w:t>
      </w:r>
      <w:proofErr w:type="spellEnd"/>
      <w:r w:rsidRPr="00177079">
        <w:t>, 2019. – 512 с. – URL: https://ibooks.ru/bookshelf/366634/reading. – Режим</w:t>
      </w:r>
      <w:r>
        <w:t xml:space="preserve"> </w:t>
      </w:r>
      <w:r w:rsidRPr="00177079">
        <w:t xml:space="preserve">доступа: только для зарегистрированных пользователей. – </w:t>
      </w:r>
      <w:proofErr w:type="gramStart"/>
      <w:r w:rsidRPr="00177079">
        <w:t>Текст :</w:t>
      </w:r>
      <w:proofErr w:type="gramEnd"/>
      <w:r w:rsidRPr="00177079">
        <w:t xml:space="preserve"> электронный. –</w:t>
      </w:r>
      <w:r>
        <w:t xml:space="preserve"> </w:t>
      </w:r>
      <w:r w:rsidRPr="00177079">
        <w:t>п.5.7.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580E010" w14:textId="77777777" w:rsidR="000461EC" w:rsidRDefault="000461EC" w:rsidP="000461EC">
      <w:pPr>
        <w:pStyle w:val="2"/>
      </w:pPr>
      <w:r w:rsidRPr="000461EC">
        <w:t xml:space="preserve">Настройка внешнего вида файлового менеджера </w:t>
      </w:r>
    </w:p>
    <w:p w14:paraId="25E02BA0" w14:textId="1CDB0A11" w:rsidR="00187191" w:rsidRDefault="000461EC" w:rsidP="008952DA">
      <w:pPr>
        <w:pStyle w:val="2"/>
        <w:numPr>
          <w:ilvl w:val="2"/>
          <w:numId w:val="6"/>
        </w:numPr>
      </w:pPr>
      <w:r w:rsidRPr="000461EC">
        <w:t>Создать оконное приложение со следующ</w:t>
      </w:r>
      <w:r w:rsidR="00376732">
        <w:t>ей</w:t>
      </w:r>
      <w:r w:rsidRPr="000461EC">
        <w:t xml:space="preserve"> </w:t>
      </w:r>
      <w:r w:rsidR="00376732">
        <w:t>структурой</w:t>
      </w:r>
      <w:r w:rsidRPr="000461EC">
        <w:t xml:space="preserve">: </w:t>
      </w:r>
    </w:p>
    <w:p w14:paraId="04DAA5FF" w14:textId="4F9BCCB9" w:rsidR="002100EA" w:rsidRPr="001765F4" w:rsidRDefault="002100EA" w:rsidP="002100EA">
      <w:r>
        <w:t>- Строка меню</w:t>
      </w:r>
      <w:r w:rsidR="001765F4" w:rsidRPr="001765F4">
        <w:t>;</w:t>
      </w:r>
    </w:p>
    <w:p w14:paraId="1B91ABC3" w14:textId="43AE0BC3" w:rsidR="00B46ADE" w:rsidRDefault="000461EC" w:rsidP="00B46ADE">
      <w:r w:rsidRPr="000461EC">
        <w:t xml:space="preserve">- </w:t>
      </w:r>
      <w:r w:rsidR="00491D18">
        <w:t>В верхней части окна отображается</w:t>
      </w:r>
      <w:r w:rsidR="00760FD5">
        <w:t xml:space="preserve"> поле ввода с текущим каталогом</w:t>
      </w:r>
      <w:r w:rsidR="0021083F">
        <w:t xml:space="preserve"> (</w:t>
      </w:r>
      <w:r w:rsidR="0021083F" w:rsidRPr="000461EC">
        <w:t xml:space="preserve">по умолчанию </w:t>
      </w:r>
      <w:r w:rsidR="0021083F">
        <w:t>папк</w:t>
      </w:r>
      <w:r w:rsidR="0021083F">
        <w:t>а</w:t>
      </w:r>
      <w:r w:rsidR="0021083F">
        <w:t xml:space="preserve"> текущего пользователя</w:t>
      </w:r>
      <w:r w:rsidR="0021083F">
        <w:t>)</w:t>
      </w:r>
    </w:p>
    <w:p w14:paraId="4D37EFF6" w14:textId="6F442EEC" w:rsidR="001765F4" w:rsidRPr="00491D18" w:rsidRDefault="00AE10D1" w:rsidP="00B46ADE">
      <w:r>
        <w:t xml:space="preserve">- </w:t>
      </w:r>
      <w:r w:rsidR="000B7760">
        <w:t xml:space="preserve">Остальную часть экрана занимает </w:t>
      </w:r>
      <w:r w:rsidR="009A695A">
        <w:t xml:space="preserve">список </w:t>
      </w:r>
      <w:r w:rsidR="00E14FA2">
        <w:t>файлов</w:t>
      </w:r>
      <w:r w:rsidR="00B702B3">
        <w:t xml:space="preserve"> и каталогов, содержащихся в текущем каталоге.</w:t>
      </w:r>
    </w:p>
    <w:p w14:paraId="158AFD0C" w14:textId="090ACB94" w:rsidR="000461EC" w:rsidRDefault="006E7143" w:rsidP="000461EC">
      <w:pPr>
        <w:pStyle w:val="2"/>
        <w:numPr>
          <w:ilvl w:val="2"/>
          <w:numId w:val="6"/>
        </w:numPr>
      </w:pPr>
      <w:r>
        <w:t xml:space="preserve">Добавить в приложение набор </w:t>
      </w:r>
      <w:proofErr w:type="spellStart"/>
      <w:r>
        <w:rPr>
          <w:lang w:val="en-US"/>
        </w:rPr>
        <w:t>png</w:t>
      </w:r>
      <w:proofErr w:type="spellEnd"/>
      <w:r w:rsidRPr="00DD2278">
        <w:t>-</w:t>
      </w:r>
      <w:r>
        <w:t xml:space="preserve">иконок для </w:t>
      </w:r>
      <w:r w:rsidR="001774F0">
        <w:t>папок и файлов</w:t>
      </w:r>
      <w:r w:rsidR="00DD2278">
        <w:t xml:space="preserve"> – как минимум 3 разных иконки для разных </w:t>
      </w:r>
      <w:r w:rsidR="001D7F1E">
        <w:t xml:space="preserve">типов файлов, иконка для файла по умолчанию, иконка для </w:t>
      </w:r>
      <w:r w:rsidR="0054608A">
        <w:t>папки</w:t>
      </w:r>
      <w:r w:rsidR="000461EC" w:rsidRPr="000461EC">
        <w:t xml:space="preserve">. </w:t>
      </w:r>
    </w:p>
    <w:p w14:paraId="005B1B9D" w14:textId="02167D7E" w:rsidR="00B34BEC" w:rsidRDefault="00B34BEC" w:rsidP="00B34BEC">
      <w:r>
        <w:t>Иконки можно скачать с сайта:</w:t>
      </w:r>
    </w:p>
    <w:p w14:paraId="4AF7A5FE" w14:textId="6EE57371" w:rsidR="00B34BEC" w:rsidRDefault="00B34BEC" w:rsidP="00B34BEC">
      <w:pPr>
        <w:pStyle w:val="2"/>
        <w:numPr>
          <w:ilvl w:val="0"/>
          <w:numId w:val="0"/>
        </w:numPr>
        <w:ind w:left="567"/>
      </w:pPr>
      <w:r w:rsidRPr="00B34BEC">
        <w:t>https://fonts.google.com/icons?icon.size=24&amp;icon.color=%23e8eaed</w:t>
      </w:r>
    </w:p>
    <w:p w14:paraId="0FAE3BBF" w14:textId="156B3B99" w:rsidR="000461EC" w:rsidRDefault="000461EC" w:rsidP="00EC6A70">
      <w:pPr>
        <w:pStyle w:val="2"/>
        <w:numPr>
          <w:ilvl w:val="2"/>
          <w:numId w:val="6"/>
        </w:numPr>
      </w:pPr>
      <w:r w:rsidRPr="000461EC">
        <w:t xml:space="preserve">Настроить </w:t>
      </w:r>
      <w:r w:rsidR="00D31233">
        <w:t xml:space="preserve">список </w:t>
      </w:r>
      <w:r w:rsidR="00F939CE">
        <w:t>файлов</w:t>
      </w:r>
      <w:r w:rsidR="00DC3326">
        <w:t xml:space="preserve">. </w:t>
      </w:r>
      <w:r w:rsidR="00684F57">
        <w:t xml:space="preserve">Отображать в списке </w:t>
      </w:r>
      <w:r w:rsidR="00DC3326">
        <w:t>следующие данные:</w:t>
      </w:r>
    </w:p>
    <w:p w14:paraId="356379EA" w14:textId="7B962732" w:rsidR="00DC3326" w:rsidRDefault="00DC3326" w:rsidP="00DC3326">
      <w:r>
        <w:t xml:space="preserve">- </w:t>
      </w:r>
      <w:r w:rsidR="00FD2871">
        <w:t>иконка файла,</w:t>
      </w:r>
    </w:p>
    <w:p w14:paraId="1B948252" w14:textId="1B56E812" w:rsidR="00FD2871" w:rsidRDefault="00FD2871" w:rsidP="002F13D1">
      <w:r>
        <w:t>- имя файла</w:t>
      </w:r>
      <w:r w:rsidR="00360243">
        <w:t xml:space="preserve"> и расширением (без пути)</w:t>
      </w:r>
      <w:r>
        <w:t>,</w:t>
      </w:r>
    </w:p>
    <w:p w14:paraId="75EAB293" w14:textId="7032CB55" w:rsidR="00FD2871" w:rsidRDefault="00FD2871" w:rsidP="00DC3326">
      <w:r>
        <w:t>- дата изменения</w:t>
      </w:r>
      <w:r w:rsidR="002F13D1">
        <w:t>,</w:t>
      </w:r>
    </w:p>
    <w:p w14:paraId="5226C427" w14:textId="420D1F0D" w:rsidR="002F13D1" w:rsidRDefault="002F13D1" w:rsidP="00DC3326">
      <w:r>
        <w:t>- размер файла</w:t>
      </w:r>
      <w:r w:rsidR="00FD4099">
        <w:t xml:space="preserve"> в наиболее подходящей единице измерения (Б, Кб, Мб, Гб)</w:t>
      </w:r>
    </w:p>
    <w:p w14:paraId="038F0A68" w14:textId="17813521" w:rsidR="00C45F3D" w:rsidRDefault="00C45F3D" w:rsidP="00DC3326">
      <w:r>
        <w:t xml:space="preserve">Для каталогов отображать только </w:t>
      </w:r>
      <w:r w:rsidR="009C550A">
        <w:t>иконку и имя.</w:t>
      </w:r>
    </w:p>
    <w:p w14:paraId="74FD795A" w14:textId="400C78C2" w:rsidR="009C550A" w:rsidRDefault="00F31608" w:rsidP="009C550A">
      <w:pPr>
        <w:pStyle w:val="2"/>
        <w:numPr>
          <w:ilvl w:val="2"/>
          <w:numId w:val="6"/>
        </w:numPr>
      </w:pPr>
      <w:r>
        <w:t xml:space="preserve">Добавить в начало списка специальный каталог с именем </w:t>
      </w:r>
      <w:r w:rsidR="004E2012">
        <w:t>«</w:t>
      </w:r>
      <w:r w:rsidRPr="00F31608">
        <w:t>..</w:t>
      </w:r>
      <w:r w:rsidR="004E2012">
        <w:t>»</w:t>
      </w:r>
      <w:r w:rsidRPr="00F31608">
        <w:t xml:space="preserve"> </w:t>
      </w:r>
      <w:r>
        <w:t>для выход</w:t>
      </w:r>
      <w:r w:rsidR="00A9227E">
        <w:t>а в родительский каталог</w:t>
      </w:r>
    </w:p>
    <w:p w14:paraId="7070E587" w14:textId="0E8999D4" w:rsidR="00047724" w:rsidRDefault="00047724" w:rsidP="00047724">
      <w:pPr>
        <w:pStyle w:val="2"/>
      </w:pPr>
      <w:r w:rsidRPr="000461EC">
        <w:t xml:space="preserve">Реализовать отображение </w:t>
      </w:r>
      <w:r w:rsidR="00FB15C9">
        <w:t>списка файлов</w:t>
      </w:r>
      <w:r w:rsidRPr="000461EC">
        <w:t xml:space="preserve"> </w:t>
      </w:r>
    </w:p>
    <w:p w14:paraId="3845FFBE" w14:textId="523D880A" w:rsidR="00047724" w:rsidRDefault="00FB15C9" w:rsidP="00047724">
      <w:pPr>
        <w:pStyle w:val="2"/>
        <w:numPr>
          <w:ilvl w:val="2"/>
          <w:numId w:val="6"/>
        </w:numPr>
      </w:pPr>
      <w:r>
        <w:t xml:space="preserve">При запуске приложения в список должны загружаться файлы и каталоги </w:t>
      </w:r>
      <w:r w:rsidR="007273A2">
        <w:t>в</w:t>
      </w:r>
      <w:r w:rsidR="000A4721">
        <w:t>нутри текущего каталога.</w:t>
      </w:r>
    </w:p>
    <w:p w14:paraId="76CB295B" w14:textId="3C05075A" w:rsidR="000461EC" w:rsidRDefault="000A4721" w:rsidP="000461EC">
      <w:pPr>
        <w:pStyle w:val="2"/>
        <w:numPr>
          <w:ilvl w:val="2"/>
          <w:numId w:val="6"/>
        </w:numPr>
      </w:pPr>
      <w:r>
        <w:t xml:space="preserve">При двойном клике пользователя на </w:t>
      </w:r>
      <w:r w:rsidR="00395DAD">
        <w:t xml:space="preserve">каталог требуется </w:t>
      </w:r>
      <w:r w:rsidR="003030C7">
        <w:t xml:space="preserve">менять </w:t>
      </w:r>
      <w:r w:rsidR="003030C7">
        <w:lastRenderedPageBreak/>
        <w:t>текущий путь на целевой каталог и отображать его содержимое</w:t>
      </w:r>
      <w:r w:rsidR="00360243">
        <w:t xml:space="preserve">, при клике на </w:t>
      </w:r>
      <w:r w:rsidR="00360243">
        <w:t>каталог с именем «</w:t>
      </w:r>
      <w:r w:rsidR="00360243" w:rsidRPr="00F31608">
        <w:t>..</w:t>
      </w:r>
      <w:r w:rsidR="00360243">
        <w:t>»</w:t>
      </w:r>
      <w:r w:rsidR="00360243">
        <w:t xml:space="preserve"> требуется выходить в предыдущий каталог</w:t>
      </w:r>
      <w:r w:rsidR="0060257C">
        <w:t>.</w:t>
      </w:r>
    </w:p>
    <w:p w14:paraId="6B7D1779" w14:textId="4744EFB6" w:rsidR="0060257C" w:rsidRPr="00067142" w:rsidRDefault="0060257C" w:rsidP="000461EC">
      <w:pPr>
        <w:pStyle w:val="2"/>
        <w:numPr>
          <w:ilvl w:val="2"/>
          <w:numId w:val="6"/>
        </w:numPr>
      </w:pPr>
      <w:r>
        <w:t xml:space="preserve">Если пользователь вручную указывает каталог в поле ввода, </w:t>
      </w:r>
      <w:r w:rsidR="001047FD">
        <w:t>требуется переходить к данному каталогу, если он существует.</w:t>
      </w:r>
    </w:p>
    <w:p w14:paraId="7F1C1658" w14:textId="01DD4249" w:rsidR="00067142" w:rsidRDefault="00067142" w:rsidP="00067142">
      <w:pPr>
        <w:pStyle w:val="2"/>
      </w:pPr>
      <w:r>
        <w:t>Открытие файлов</w:t>
      </w:r>
    </w:p>
    <w:p w14:paraId="02FB167D" w14:textId="67987B62" w:rsidR="00067142" w:rsidRDefault="00067142" w:rsidP="00067142">
      <w:pPr>
        <w:pStyle w:val="2"/>
        <w:numPr>
          <w:ilvl w:val="2"/>
          <w:numId w:val="6"/>
        </w:numPr>
      </w:pPr>
      <w:r>
        <w:t xml:space="preserve">Реализовать </w:t>
      </w:r>
      <w:r w:rsidR="00D277FE">
        <w:t>открытие файла при помощи связанной программы</w:t>
      </w:r>
      <w:r w:rsidR="00DF27A1">
        <w:t xml:space="preserve"> по двойному клику</w:t>
      </w:r>
      <w:r w:rsidR="00DA45EC">
        <w:t xml:space="preserve"> (</w:t>
      </w:r>
      <w:r w:rsidR="00DA45EC">
        <w:rPr>
          <w:lang w:val="en-US"/>
        </w:rPr>
        <w:t>Process</w:t>
      </w:r>
      <w:r w:rsidR="00DA45EC" w:rsidRPr="009110EC">
        <w:t>.</w:t>
      </w:r>
      <w:r w:rsidR="00DA45EC">
        <w:rPr>
          <w:lang w:val="en-US"/>
        </w:rPr>
        <w:t>Start</w:t>
      </w:r>
      <w:r w:rsidR="00DA45EC" w:rsidRPr="009110EC">
        <w:t>(</w:t>
      </w:r>
      <w:proofErr w:type="spellStart"/>
      <w:r w:rsidR="00DA45EC">
        <w:t>имя_файла</w:t>
      </w:r>
      <w:proofErr w:type="spellEnd"/>
      <w:r w:rsidR="00DA45EC" w:rsidRPr="009110EC">
        <w:t>)</w:t>
      </w:r>
      <w:r w:rsidR="00DA45EC">
        <w:t>)</w:t>
      </w:r>
      <w:r w:rsidR="00DA45EC" w:rsidRPr="009110EC">
        <w:t>.</w:t>
      </w:r>
    </w:p>
    <w:p w14:paraId="39D3F9D1" w14:textId="5D82D377" w:rsidR="000461EC" w:rsidRPr="004D0156" w:rsidRDefault="004D0156" w:rsidP="000461EC">
      <w:pPr>
        <w:pStyle w:val="2"/>
        <w:rPr>
          <w:lang w:val="en-US"/>
        </w:rPr>
      </w:pPr>
      <w:r>
        <w:t>Работа с буфером обмена</w:t>
      </w:r>
    </w:p>
    <w:p w14:paraId="1AFFCC95" w14:textId="1B2284A7" w:rsidR="000461EC" w:rsidRDefault="000461EC" w:rsidP="00571E46">
      <w:pPr>
        <w:pStyle w:val="2"/>
        <w:numPr>
          <w:ilvl w:val="2"/>
          <w:numId w:val="6"/>
        </w:numPr>
      </w:pPr>
      <w:r w:rsidRPr="000461EC">
        <w:t>Добавить в приложение контекстное меню с пункт</w:t>
      </w:r>
      <w:r w:rsidR="009A4FDD">
        <w:t>ами</w:t>
      </w:r>
      <w:r w:rsidRPr="000461EC">
        <w:t xml:space="preserve"> </w:t>
      </w:r>
      <w:r w:rsidR="00571E46">
        <w:t>Копировать</w:t>
      </w:r>
      <w:r w:rsidR="00C93A50">
        <w:t>,</w:t>
      </w:r>
      <w:r w:rsidR="00571E46">
        <w:t xml:space="preserve"> Вставить</w:t>
      </w:r>
    </w:p>
    <w:p w14:paraId="451D3E47" w14:textId="55E78A7B" w:rsidR="003848C2" w:rsidRDefault="00634C0C" w:rsidP="007E6F2D">
      <w:pPr>
        <w:pStyle w:val="2"/>
        <w:numPr>
          <w:ilvl w:val="2"/>
          <w:numId w:val="6"/>
        </w:numPr>
      </w:pPr>
      <w:r>
        <w:t xml:space="preserve">При нажатии </w:t>
      </w:r>
      <w:r w:rsidR="00095CE1">
        <w:t xml:space="preserve">на </w:t>
      </w:r>
      <w:r w:rsidR="00FD094E">
        <w:t>«К</w:t>
      </w:r>
      <w:r w:rsidR="00095CE1">
        <w:t>опировать</w:t>
      </w:r>
      <w:r w:rsidR="00FD094E">
        <w:t>»</w:t>
      </w:r>
      <w:r w:rsidR="00FD094E" w:rsidRPr="00BD67D2">
        <w:t xml:space="preserve"> </w:t>
      </w:r>
      <w:r w:rsidR="00FD094E">
        <w:t>необходимо получать</w:t>
      </w:r>
      <w:r w:rsidR="00095CE1">
        <w:t xml:space="preserve"> список</w:t>
      </w:r>
      <w:r w:rsidR="00BD67D2">
        <w:t xml:space="preserve"> выбранных</w:t>
      </w:r>
      <w:r w:rsidR="00095CE1">
        <w:t xml:space="preserve"> </w:t>
      </w:r>
      <w:r w:rsidR="00BD67D2">
        <w:t>файлов</w:t>
      </w:r>
      <w:r w:rsidR="00625013">
        <w:t xml:space="preserve"> (полные пути)</w:t>
      </w:r>
      <w:r w:rsidR="00BD67D2">
        <w:t xml:space="preserve"> в виде</w:t>
      </w:r>
      <w:r w:rsidR="00625013">
        <w:t xml:space="preserve"> типа</w:t>
      </w:r>
      <w:r w:rsidR="00BD67D2">
        <w:t xml:space="preserve"> </w:t>
      </w:r>
      <w:proofErr w:type="spellStart"/>
      <w:r w:rsidR="00BD67D2">
        <w:rPr>
          <w:lang w:val="en-US"/>
        </w:rPr>
        <w:t>StringCollection</w:t>
      </w:r>
      <w:proofErr w:type="spellEnd"/>
      <w:r w:rsidR="00BD67D2" w:rsidRPr="00BD67D2">
        <w:t xml:space="preserve"> </w:t>
      </w:r>
      <w:r w:rsidR="00BD67D2">
        <w:t xml:space="preserve">и при помощи метода </w:t>
      </w:r>
      <w:proofErr w:type="spellStart"/>
      <w:r w:rsidR="00BD67D2" w:rsidRPr="007E6F2D">
        <w:t>Clipboard</w:t>
      </w:r>
      <w:r w:rsidR="007E6F2D" w:rsidRPr="007E6F2D">
        <w:t>.SetFileDropList</w:t>
      </w:r>
      <w:proofErr w:type="spellEnd"/>
      <w:r w:rsidR="007E6F2D" w:rsidRPr="007E6F2D">
        <w:t>(список)</w:t>
      </w:r>
      <w:r w:rsidR="004F66A5" w:rsidRPr="004F66A5">
        <w:t xml:space="preserve"> </w:t>
      </w:r>
      <w:r w:rsidR="004F66A5">
        <w:t>сохранять</w:t>
      </w:r>
      <w:r w:rsidR="00A13A71" w:rsidRPr="00A13A71">
        <w:t xml:space="preserve"> </w:t>
      </w:r>
      <w:r w:rsidR="00A13A71">
        <w:t>список</w:t>
      </w:r>
      <w:r w:rsidR="004F66A5">
        <w:t xml:space="preserve"> файл</w:t>
      </w:r>
      <w:r w:rsidR="00A13A71">
        <w:t>ов</w:t>
      </w:r>
      <w:r w:rsidR="004F66A5">
        <w:t xml:space="preserve"> в буфер обмена</w:t>
      </w:r>
    </w:p>
    <w:p w14:paraId="6711ED54" w14:textId="3FC69793" w:rsidR="00067142" w:rsidRPr="009110EC" w:rsidRDefault="004F66A5" w:rsidP="00067142">
      <w:pPr>
        <w:pStyle w:val="2"/>
        <w:numPr>
          <w:ilvl w:val="2"/>
          <w:numId w:val="6"/>
        </w:numPr>
      </w:pPr>
      <w:r>
        <w:t xml:space="preserve">При нажатии на </w:t>
      </w:r>
      <w:r w:rsidR="00BF6E84">
        <w:t>«В</w:t>
      </w:r>
      <w:r>
        <w:t>ставить</w:t>
      </w:r>
      <w:r w:rsidR="00BF6E84">
        <w:t xml:space="preserve">» </w:t>
      </w:r>
      <w:r w:rsidR="007211E5">
        <w:t xml:space="preserve">вставлять данные из буфера обмена </w:t>
      </w:r>
      <w:r w:rsidR="00F842E1">
        <w:t xml:space="preserve">в текущую папку. Для получения списка файлов из буфера обмена использовать </w:t>
      </w:r>
      <w:proofErr w:type="spellStart"/>
      <w:r w:rsidR="00F842E1" w:rsidRPr="00F842E1">
        <w:t>Clipboard.GetFileDropList</w:t>
      </w:r>
      <w:proofErr w:type="spellEnd"/>
      <w:r w:rsidR="00F842E1" w:rsidRPr="00F842E1">
        <w:t>()</w:t>
      </w:r>
    </w:p>
    <w:p w14:paraId="29D04253" w14:textId="3455EFCB" w:rsidR="009110EC" w:rsidRDefault="007A7B92" w:rsidP="009110EC">
      <w:pPr>
        <w:pStyle w:val="2"/>
      </w:pPr>
      <w:r>
        <w:t>Ра</w:t>
      </w:r>
      <w:r w:rsidR="00922728">
        <w:t>бота с архивами</w:t>
      </w:r>
    </w:p>
    <w:p w14:paraId="3E61570C" w14:textId="11847B77" w:rsidR="00922728" w:rsidRDefault="00922728" w:rsidP="00922728">
      <w:pPr>
        <w:pStyle w:val="2"/>
        <w:numPr>
          <w:ilvl w:val="2"/>
          <w:numId w:val="6"/>
        </w:numPr>
      </w:pPr>
      <w:r>
        <w:t xml:space="preserve">Добавить в </w:t>
      </w:r>
      <w:r w:rsidR="007E7D13">
        <w:t>контекстное меню опци</w:t>
      </w:r>
      <w:r w:rsidR="000D4B66">
        <w:t>ю</w:t>
      </w:r>
      <w:r w:rsidR="007E7D13">
        <w:t xml:space="preserve"> «</w:t>
      </w:r>
      <w:r w:rsidR="006773E5">
        <w:t>Сжать в архив</w:t>
      </w:r>
      <w:r w:rsidR="007E7D13">
        <w:t>»</w:t>
      </w:r>
      <w:r w:rsidR="00DC4790">
        <w:t>,</w:t>
      </w:r>
      <w:r w:rsidR="00984BB1">
        <w:t xml:space="preserve"> </w:t>
      </w:r>
      <w:r w:rsidR="000D4B66">
        <w:t xml:space="preserve">которая должна создавать архив </w:t>
      </w:r>
      <w:r w:rsidR="003318E8">
        <w:t>из</w:t>
      </w:r>
      <w:r w:rsidR="0028237D">
        <w:t xml:space="preserve"> выбранного в списке</w:t>
      </w:r>
      <w:r w:rsidR="003318E8">
        <w:t xml:space="preserve"> каталога.</w:t>
      </w:r>
    </w:p>
    <w:p w14:paraId="757B0BB4" w14:textId="7655679A" w:rsidR="0028237D" w:rsidRDefault="0028237D" w:rsidP="00922728">
      <w:pPr>
        <w:pStyle w:val="2"/>
        <w:numPr>
          <w:ilvl w:val="2"/>
          <w:numId w:val="6"/>
        </w:numPr>
      </w:pPr>
      <w:r>
        <w:t>Добавить в контекстное меню</w:t>
      </w:r>
      <w:r w:rsidR="00C00A0C">
        <w:t xml:space="preserve"> опцию «Извлечь из архива»</w:t>
      </w:r>
      <w:r w:rsidR="00DC4790">
        <w:t>,</w:t>
      </w:r>
      <w:r w:rsidR="00DC4790" w:rsidRPr="00DC4790">
        <w:t xml:space="preserve"> </w:t>
      </w:r>
      <w:r w:rsidR="00DC4790">
        <w:t xml:space="preserve">которая должна извлекать </w:t>
      </w:r>
      <w:r w:rsidR="005A7E0C">
        <w:t xml:space="preserve">содержимое выбранного </w:t>
      </w:r>
      <w:r w:rsidR="005A7E0C">
        <w:rPr>
          <w:lang w:val="en-US"/>
        </w:rPr>
        <w:t>zip</w:t>
      </w:r>
      <w:r w:rsidR="005A7E0C" w:rsidRPr="005A7E0C">
        <w:t>-</w:t>
      </w:r>
      <w:r w:rsidR="005A7E0C">
        <w:t>файла в каталог с аналогичным именем.</w:t>
      </w:r>
    </w:p>
    <w:p w14:paraId="4ABE8C53" w14:textId="77777777" w:rsidR="001E3BE0" w:rsidRDefault="001E3BE0" w:rsidP="001E3BE0"/>
    <w:p w14:paraId="731D6C3D" w14:textId="5465F5F5" w:rsidR="001E3BE0" w:rsidRPr="001E3BE0" w:rsidRDefault="001E3BE0" w:rsidP="001E3BE0">
      <w:r>
        <w:t xml:space="preserve">Все ошибки </w:t>
      </w:r>
      <w:r w:rsidR="00A16ADF">
        <w:t>в приложении должны корректно обрабатываться, выводиться соответствующие сообщения</w:t>
      </w:r>
      <w:r w:rsidR="00B64DC8">
        <w:t xml:space="preserve">. </w:t>
      </w:r>
      <w:r w:rsidR="00486E9D">
        <w:t>При невозможности использования конкретного пункта контекстного меню</w:t>
      </w:r>
      <w:r w:rsidR="003455B5">
        <w:t xml:space="preserve"> необходимо блокировать </w:t>
      </w:r>
      <w:r w:rsidR="00A557A9">
        <w:t>пункт или выводить сообщение об ошибке при попытке использования.</w:t>
      </w:r>
    </w:p>
    <w:p w14:paraId="39ED5954" w14:textId="6188B52B" w:rsidR="00193C2E" w:rsidRPr="00193C2E" w:rsidRDefault="00A36F65" w:rsidP="00193C2E">
      <w:pPr>
        <w:pStyle w:val="1"/>
      </w:pPr>
      <w:r>
        <w:t>Порядок выполнения работы</w:t>
      </w:r>
    </w:p>
    <w:p w14:paraId="6E9A8C2F" w14:textId="7667FA7F" w:rsidR="00A36F65" w:rsidRDefault="00A36F65" w:rsidP="00193C2E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10DF6A4" w14:textId="77777777" w:rsidR="006F08B5" w:rsidRDefault="006F08B5" w:rsidP="006F08B5">
      <w:pPr>
        <w:pStyle w:val="2"/>
      </w:pPr>
      <w:r w:rsidRPr="006F08B5">
        <w:t xml:space="preserve">Как получить список дисков? </w:t>
      </w:r>
    </w:p>
    <w:p w14:paraId="5312A345" w14:textId="7BEAB2F7" w:rsidR="006F08B5" w:rsidRDefault="006F08B5" w:rsidP="006F08B5">
      <w:pPr>
        <w:pStyle w:val="2"/>
      </w:pPr>
      <w:r w:rsidRPr="006F08B5">
        <w:t xml:space="preserve">Как получить список </w:t>
      </w:r>
      <w:r>
        <w:t>файлов?</w:t>
      </w:r>
    </w:p>
    <w:p w14:paraId="4F95C387" w14:textId="38C3AF50" w:rsidR="006F08B5" w:rsidRDefault="006F08B5" w:rsidP="006F08B5">
      <w:pPr>
        <w:pStyle w:val="2"/>
      </w:pPr>
      <w:r w:rsidRPr="006F08B5">
        <w:t xml:space="preserve">Для чего предназначен </w:t>
      </w:r>
      <w:r w:rsidR="002E382D">
        <w:t xml:space="preserve">класс </w:t>
      </w:r>
      <w:proofErr w:type="spellStart"/>
      <w:r w:rsidR="002E382D" w:rsidRPr="007E6F2D">
        <w:t>Clipboard</w:t>
      </w:r>
      <w:proofErr w:type="spellEnd"/>
      <w:r w:rsidRPr="006F08B5">
        <w:t xml:space="preserve">? </w:t>
      </w:r>
    </w:p>
    <w:p w14:paraId="37FAC59F" w14:textId="52A1BD37" w:rsidR="00E40F0D" w:rsidRDefault="00E40F0D" w:rsidP="006F08B5">
      <w:pPr>
        <w:pStyle w:val="2"/>
      </w:pPr>
      <w:r>
        <w:t>Как</w:t>
      </w:r>
      <w:r w:rsidR="00D05FDD">
        <w:t>ие классы предоставляет методы для работы с архивами?</w:t>
      </w:r>
    </w:p>
    <w:sectPr w:rsidR="00E40F0D" w:rsidSect="00F90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D800A" w14:textId="77777777" w:rsidR="00D835F4" w:rsidRDefault="00D835F4" w:rsidP="00FC25DB">
      <w:r>
        <w:separator/>
      </w:r>
    </w:p>
  </w:endnote>
  <w:endnote w:type="continuationSeparator" w:id="0">
    <w:p w14:paraId="57254D5B" w14:textId="77777777" w:rsidR="00D835F4" w:rsidRDefault="00D835F4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5E0C" w14:textId="77777777" w:rsidR="001F52D0" w:rsidRDefault="001F52D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32E8" w14:textId="7067EE53" w:rsidR="001F52D0" w:rsidRPr="00A20EA7" w:rsidRDefault="007D2FB3">
    <w:pPr>
      <w:pStyle w:val="af1"/>
      <w:rPr>
        <w:color w:val="FFFFFF" w:themeColor="background1"/>
        <w:lang w:val="en-US"/>
      </w:rPr>
    </w:pPr>
    <w:r w:rsidRPr="00A20EA7">
      <w:rPr>
        <w:color w:val="FFFFFF" w:themeColor="background1"/>
      </w:rPr>
      <w:t>Реши</w:t>
    </w:r>
    <w:r w:rsidR="00A20EA7" w:rsidRPr="00A20EA7">
      <w:rPr>
        <w:color w:val="FFFFFF" w:themeColor="background1"/>
      </w:rPr>
      <w:t xml:space="preserve"> всю</w:t>
    </w:r>
    <w:r w:rsidRPr="00A20EA7">
      <w:rPr>
        <w:color w:val="FFFFFF" w:themeColor="background1"/>
      </w:rPr>
      <w:t xml:space="preserve"> работу на </w:t>
    </w:r>
    <w:r w:rsidR="00A20EA7" w:rsidRPr="00A20EA7">
      <w:rPr>
        <w:color w:val="FFFFFF" w:themeColor="background1"/>
        <w:lang w:val="en-US"/>
      </w:rPr>
      <w:t>PHP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E1AA" w14:textId="77777777" w:rsidR="001F52D0" w:rsidRDefault="001F52D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46B0" w14:textId="77777777" w:rsidR="00D835F4" w:rsidRDefault="00D835F4" w:rsidP="00FC25DB">
      <w:r>
        <w:separator/>
      </w:r>
    </w:p>
  </w:footnote>
  <w:footnote w:type="continuationSeparator" w:id="0">
    <w:p w14:paraId="772932DC" w14:textId="77777777" w:rsidR="00D835F4" w:rsidRDefault="00D835F4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BDB97" w14:textId="77777777" w:rsidR="001F52D0" w:rsidRDefault="001F52D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40B2" w14:textId="77777777" w:rsidR="001F52D0" w:rsidRDefault="001F52D0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81E6" w14:textId="1DE9E854" w:rsidR="00F90071" w:rsidRDefault="00F90071" w:rsidP="00F90071">
    <w:pPr>
      <w:pStyle w:val="af"/>
      <w:jc w:val="right"/>
    </w:pPr>
    <w:r>
      <w:t>Составитель</w:t>
    </w:r>
    <w:r w:rsidRPr="00FC25DB">
      <w:t xml:space="preserve">: </w:t>
    </w:r>
    <w:proofErr w:type="spellStart"/>
    <w:r>
      <w:t>Маломан</w:t>
    </w:r>
    <w:proofErr w:type="spellEnd"/>
    <w:r>
      <w:t xml:space="preserve"> Ю.С., Садовский </w:t>
    </w:r>
    <w:proofErr w:type="gramStart"/>
    <w:r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2C19"/>
    <w:rsid w:val="000461EC"/>
    <w:rsid w:val="00047724"/>
    <w:rsid w:val="00052CF2"/>
    <w:rsid w:val="000605AD"/>
    <w:rsid w:val="00067142"/>
    <w:rsid w:val="00095CE1"/>
    <w:rsid w:val="000A4721"/>
    <w:rsid w:val="000B7760"/>
    <w:rsid w:val="000D4B66"/>
    <w:rsid w:val="001047FD"/>
    <w:rsid w:val="00117C16"/>
    <w:rsid w:val="001357B7"/>
    <w:rsid w:val="00160926"/>
    <w:rsid w:val="001765F4"/>
    <w:rsid w:val="00177079"/>
    <w:rsid w:val="001774F0"/>
    <w:rsid w:val="0018259A"/>
    <w:rsid w:val="0018663F"/>
    <w:rsid w:val="00187191"/>
    <w:rsid w:val="00193C2E"/>
    <w:rsid w:val="001950BC"/>
    <w:rsid w:val="001974B9"/>
    <w:rsid w:val="001A189A"/>
    <w:rsid w:val="001C62F6"/>
    <w:rsid w:val="001D7F1E"/>
    <w:rsid w:val="001E32F3"/>
    <w:rsid w:val="001E3BE0"/>
    <w:rsid w:val="001F52D0"/>
    <w:rsid w:val="0020111D"/>
    <w:rsid w:val="002100EA"/>
    <w:rsid w:val="0021083F"/>
    <w:rsid w:val="00244D9F"/>
    <w:rsid w:val="00255BE2"/>
    <w:rsid w:val="00271E47"/>
    <w:rsid w:val="0028237D"/>
    <w:rsid w:val="002D1AA7"/>
    <w:rsid w:val="002E382D"/>
    <w:rsid w:val="002F13D1"/>
    <w:rsid w:val="003030C7"/>
    <w:rsid w:val="003318E8"/>
    <w:rsid w:val="00335E4D"/>
    <w:rsid w:val="003455B5"/>
    <w:rsid w:val="00360243"/>
    <w:rsid w:val="003606C6"/>
    <w:rsid w:val="00376732"/>
    <w:rsid w:val="003848C2"/>
    <w:rsid w:val="0039520A"/>
    <w:rsid w:val="00395DAD"/>
    <w:rsid w:val="00396F2A"/>
    <w:rsid w:val="003C398A"/>
    <w:rsid w:val="003D7274"/>
    <w:rsid w:val="003E39D5"/>
    <w:rsid w:val="003E7415"/>
    <w:rsid w:val="00435290"/>
    <w:rsid w:val="0048176F"/>
    <w:rsid w:val="00486410"/>
    <w:rsid w:val="00486E9D"/>
    <w:rsid w:val="00491D18"/>
    <w:rsid w:val="004A368A"/>
    <w:rsid w:val="004A4A47"/>
    <w:rsid w:val="004C3380"/>
    <w:rsid w:val="004D0156"/>
    <w:rsid w:val="004E2012"/>
    <w:rsid w:val="004F17C9"/>
    <w:rsid w:val="004F66A5"/>
    <w:rsid w:val="0050592E"/>
    <w:rsid w:val="005106F2"/>
    <w:rsid w:val="00524730"/>
    <w:rsid w:val="005269C5"/>
    <w:rsid w:val="0054608A"/>
    <w:rsid w:val="00571E46"/>
    <w:rsid w:val="00572A52"/>
    <w:rsid w:val="005A7E0C"/>
    <w:rsid w:val="005C16A0"/>
    <w:rsid w:val="0060257C"/>
    <w:rsid w:val="00625013"/>
    <w:rsid w:val="00634C0C"/>
    <w:rsid w:val="00661E95"/>
    <w:rsid w:val="00664942"/>
    <w:rsid w:val="006727F4"/>
    <w:rsid w:val="00676DC8"/>
    <w:rsid w:val="006773E5"/>
    <w:rsid w:val="00684F57"/>
    <w:rsid w:val="00693BA2"/>
    <w:rsid w:val="006A752E"/>
    <w:rsid w:val="006D5F29"/>
    <w:rsid w:val="006E2B52"/>
    <w:rsid w:val="006E7143"/>
    <w:rsid w:val="006F08B5"/>
    <w:rsid w:val="00704DB4"/>
    <w:rsid w:val="007211E5"/>
    <w:rsid w:val="0072155A"/>
    <w:rsid w:val="007273A2"/>
    <w:rsid w:val="00751708"/>
    <w:rsid w:val="00760FD5"/>
    <w:rsid w:val="0077080C"/>
    <w:rsid w:val="0077333D"/>
    <w:rsid w:val="00782277"/>
    <w:rsid w:val="007A7B92"/>
    <w:rsid w:val="007D2FB3"/>
    <w:rsid w:val="007E6F2D"/>
    <w:rsid w:val="007E7D13"/>
    <w:rsid w:val="00814C20"/>
    <w:rsid w:val="00846B25"/>
    <w:rsid w:val="00867A6D"/>
    <w:rsid w:val="008702B2"/>
    <w:rsid w:val="008741CF"/>
    <w:rsid w:val="008823E4"/>
    <w:rsid w:val="008952DA"/>
    <w:rsid w:val="008C30FF"/>
    <w:rsid w:val="008C3121"/>
    <w:rsid w:val="008E55B3"/>
    <w:rsid w:val="008F5493"/>
    <w:rsid w:val="009059F2"/>
    <w:rsid w:val="009110EC"/>
    <w:rsid w:val="00915625"/>
    <w:rsid w:val="00922728"/>
    <w:rsid w:val="00925158"/>
    <w:rsid w:val="00930DF4"/>
    <w:rsid w:val="00932C28"/>
    <w:rsid w:val="00940AB2"/>
    <w:rsid w:val="00984BB1"/>
    <w:rsid w:val="00990F82"/>
    <w:rsid w:val="009A4FDD"/>
    <w:rsid w:val="009A695A"/>
    <w:rsid w:val="009C550A"/>
    <w:rsid w:val="009D55D5"/>
    <w:rsid w:val="009E48CC"/>
    <w:rsid w:val="009E52C2"/>
    <w:rsid w:val="009F70EC"/>
    <w:rsid w:val="00A13A71"/>
    <w:rsid w:val="00A16ADF"/>
    <w:rsid w:val="00A20EA7"/>
    <w:rsid w:val="00A24B82"/>
    <w:rsid w:val="00A277FA"/>
    <w:rsid w:val="00A36F65"/>
    <w:rsid w:val="00A3755C"/>
    <w:rsid w:val="00A46EC8"/>
    <w:rsid w:val="00A557A9"/>
    <w:rsid w:val="00A56873"/>
    <w:rsid w:val="00A7632F"/>
    <w:rsid w:val="00A9227E"/>
    <w:rsid w:val="00AA09DF"/>
    <w:rsid w:val="00AA6B42"/>
    <w:rsid w:val="00AC191C"/>
    <w:rsid w:val="00AE10D1"/>
    <w:rsid w:val="00B118CB"/>
    <w:rsid w:val="00B34BEC"/>
    <w:rsid w:val="00B46ADE"/>
    <w:rsid w:val="00B569E0"/>
    <w:rsid w:val="00B64DC8"/>
    <w:rsid w:val="00B702B3"/>
    <w:rsid w:val="00B90583"/>
    <w:rsid w:val="00BA694D"/>
    <w:rsid w:val="00BD67D2"/>
    <w:rsid w:val="00BF672E"/>
    <w:rsid w:val="00BF6E84"/>
    <w:rsid w:val="00C00A0C"/>
    <w:rsid w:val="00C07BB1"/>
    <w:rsid w:val="00C17D13"/>
    <w:rsid w:val="00C413C9"/>
    <w:rsid w:val="00C45F3D"/>
    <w:rsid w:val="00C70C56"/>
    <w:rsid w:val="00C73AC8"/>
    <w:rsid w:val="00C93A50"/>
    <w:rsid w:val="00CA377E"/>
    <w:rsid w:val="00CA3ECB"/>
    <w:rsid w:val="00CC418C"/>
    <w:rsid w:val="00CF0E87"/>
    <w:rsid w:val="00D000B2"/>
    <w:rsid w:val="00D05FDD"/>
    <w:rsid w:val="00D26AB2"/>
    <w:rsid w:val="00D277FE"/>
    <w:rsid w:val="00D31233"/>
    <w:rsid w:val="00D41914"/>
    <w:rsid w:val="00D51F90"/>
    <w:rsid w:val="00D66C75"/>
    <w:rsid w:val="00D835F4"/>
    <w:rsid w:val="00D867F7"/>
    <w:rsid w:val="00D96B60"/>
    <w:rsid w:val="00DA45EC"/>
    <w:rsid w:val="00DB1D86"/>
    <w:rsid w:val="00DB5CE5"/>
    <w:rsid w:val="00DC3326"/>
    <w:rsid w:val="00DC4790"/>
    <w:rsid w:val="00DD2278"/>
    <w:rsid w:val="00DF27A1"/>
    <w:rsid w:val="00E01507"/>
    <w:rsid w:val="00E01EF8"/>
    <w:rsid w:val="00E14464"/>
    <w:rsid w:val="00E14FA2"/>
    <w:rsid w:val="00E1614E"/>
    <w:rsid w:val="00E40F0D"/>
    <w:rsid w:val="00E472F1"/>
    <w:rsid w:val="00E65989"/>
    <w:rsid w:val="00EC6A70"/>
    <w:rsid w:val="00EE187F"/>
    <w:rsid w:val="00F04BA6"/>
    <w:rsid w:val="00F1333F"/>
    <w:rsid w:val="00F31608"/>
    <w:rsid w:val="00F63965"/>
    <w:rsid w:val="00F842E1"/>
    <w:rsid w:val="00F90071"/>
    <w:rsid w:val="00F939CE"/>
    <w:rsid w:val="00F93A02"/>
    <w:rsid w:val="00FB15C9"/>
    <w:rsid w:val="00FC25DB"/>
    <w:rsid w:val="00FD01EE"/>
    <w:rsid w:val="00FD094E"/>
    <w:rsid w:val="00FD2871"/>
    <w:rsid w:val="00FD32AE"/>
    <w:rsid w:val="00FD4099"/>
    <w:rsid w:val="00FE7967"/>
    <w:rsid w:val="00FF5F42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342</TotalTime>
  <Pages>2</Pages>
  <Words>462</Words>
  <Characters>3015</Characters>
  <Application>Microsoft Office Word</Application>
  <DocSecurity>0</DocSecurity>
  <Lines>79</Lines>
  <Paragraphs>56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187</cp:revision>
  <cp:lastPrinted>2026-03-23T16:51:00Z</cp:lastPrinted>
  <dcterms:created xsi:type="dcterms:W3CDTF">2025-01-23T13:37:00Z</dcterms:created>
  <dcterms:modified xsi:type="dcterms:W3CDTF">2026-03-23T16:54:00Z</dcterms:modified>
</cp:coreProperties>
</file>