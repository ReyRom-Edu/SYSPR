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A0B1B" w14:textId="77777777" w:rsidR="00EE3409" w:rsidRDefault="00A36F65" w:rsidP="00EE3409">
      <w:pPr>
        <w:pStyle w:val="10"/>
      </w:pPr>
      <w:r w:rsidRPr="00C413C9">
        <w:t>Лабораторная</w:t>
      </w:r>
      <w:r>
        <w:t xml:space="preserve"> работа №</w:t>
      </w:r>
      <w:r w:rsidR="00B61DDA">
        <w:t>4</w:t>
      </w:r>
      <w:r>
        <w:br/>
      </w:r>
      <w:r w:rsidR="00EE3409" w:rsidRPr="00EE3409">
        <w:t>Изучение процесса разработки циклов на языке ассемблера</w:t>
      </w:r>
    </w:p>
    <w:p w14:paraId="1026D853" w14:textId="6758A9E1" w:rsidR="00A36F65" w:rsidRDefault="00A36F65" w:rsidP="00EE3409">
      <w:pPr>
        <w:pStyle w:val="1"/>
      </w:pPr>
      <w:r>
        <w:t>Цель работы</w:t>
      </w:r>
    </w:p>
    <w:p w14:paraId="4F975A61" w14:textId="0BB5D066" w:rsidR="00E94ED0" w:rsidRPr="00E94ED0" w:rsidRDefault="00DD03C5" w:rsidP="00A45DA9">
      <w:pPr>
        <w:pStyle w:val="2"/>
        <w:rPr>
          <w:b/>
          <w:bCs w:val="0"/>
        </w:rPr>
      </w:pPr>
      <w:r w:rsidRPr="00DD03C5">
        <w:t>Изучить процесс разработки циклов с предусловием</w:t>
      </w:r>
      <w:r w:rsidR="00EE3409">
        <w:t>,</w:t>
      </w:r>
      <w:r w:rsidRPr="00DD03C5">
        <w:t xml:space="preserve"> постусловием</w:t>
      </w:r>
      <w:r w:rsidR="00EE3409">
        <w:t xml:space="preserve"> и счетчиком</w:t>
      </w:r>
      <w:r w:rsidRPr="00DD03C5">
        <w:t xml:space="preserve"> на языке ассемблера</w:t>
      </w:r>
      <w:r w:rsidR="00E94ED0" w:rsidRPr="00E94ED0">
        <w:t>;</w:t>
      </w:r>
    </w:p>
    <w:p w14:paraId="48468655" w14:textId="59A6681B" w:rsidR="00A45DA9" w:rsidRPr="00A45DA9" w:rsidRDefault="00E94ED0" w:rsidP="00A45DA9">
      <w:pPr>
        <w:pStyle w:val="2"/>
        <w:rPr>
          <w:b/>
          <w:bCs w:val="0"/>
        </w:rPr>
      </w:pPr>
      <w:r w:rsidRPr="00E94ED0">
        <w:t>Закрепить навык отладки приложений в MS Visual Studio</w:t>
      </w:r>
      <w:r>
        <w:t>.</w:t>
      </w:r>
    </w:p>
    <w:p w14:paraId="641B9FE9" w14:textId="7A4871E6" w:rsidR="00A36F65" w:rsidRDefault="00A36F65" w:rsidP="00A36F65">
      <w:pPr>
        <w:pStyle w:val="1"/>
      </w:pPr>
      <w:r>
        <w:t>Литература</w:t>
      </w:r>
    </w:p>
    <w:p w14:paraId="4ADC613A" w14:textId="77777777" w:rsidR="00B444C1" w:rsidRPr="00CC1A14" w:rsidRDefault="00B444C1" w:rsidP="00B444C1">
      <w:pPr>
        <w:pStyle w:val="2"/>
      </w:pPr>
      <w:r>
        <w:t xml:space="preserve">Ассемблер </w:t>
      </w:r>
      <w:r>
        <w:rPr>
          <w:lang w:val="en-US"/>
        </w:rPr>
        <w:t>NASM</w:t>
      </w:r>
      <w:r>
        <w:t xml:space="preserve">. </w:t>
      </w:r>
      <w:r w:rsidRPr="005A2F27">
        <w:t xml:space="preserve">– Текст : электронный // </w:t>
      </w:r>
      <w:r>
        <w:rPr>
          <w:lang w:val="en-US"/>
        </w:rPr>
        <w:t>METANIT</w:t>
      </w:r>
      <w:r w:rsidRPr="005A2F27">
        <w:t>, 2025. – URL:</w:t>
      </w:r>
      <w:r w:rsidRPr="006C0507">
        <w:t xml:space="preserve"> </w:t>
      </w:r>
      <w:hyperlink r:id="rId7" w:history="1">
        <w:r w:rsidRPr="004D7F51">
          <w:rPr>
            <w:rStyle w:val="af3"/>
          </w:rPr>
          <w:t>https://metanit.com/assembler/nasm/</w:t>
        </w:r>
      </w:hyperlink>
      <w:r>
        <w:t xml:space="preserve"> </w:t>
      </w:r>
    </w:p>
    <w:p w14:paraId="038AC032" w14:textId="77777777" w:rsidR="00B444C1" w:rsidRPr="008311DE" w:rsidRDefault="00B444C1" w:rsidP="00B444C1">
      <w:pPr>
        <w:pStyle w:val="2"/>
        <w:rPr>
          <w:lang w:val="en-US"/>
        </w:rPr>
      </w:pPr>
      <w:r w:rsidRPr="008311DE">
        <w:rPr>
          <w:lang w:val="en-US"/>
        </w:rPr>
        <w:t>SASM</w:t>
      </w:r>
      <w:r>
        <w:rPr>
          <w:lang w:val="en-US"/>
        </w:rPr>
        <w:t xml:space="preserve">. </w:t>
      </w:r>
      <w:r w:rsidRPr="008311DE">
        <w:rPr>
          <w:lang w:val="en-US"/>
        </w:rPr>
        <w:t>Simple crossplatform IDE for NASM, MASM, GAS, FASM assembly languages</w:t>
      </w:r>
      <w:r>
        <w:rPr>
          <w:lang w:val="en-US"/>
        </w:rPr>
        <w:t xml:space="preserve"> </w:t>
      </w:r>
      <w:r w:rsidRPr="008311DE">
        <w:rPr>
          <w:lang w:val="en-US"/>
        </w:rPr>
        <w:t xml:space="preserve">– </w:t>
      </w:r>
      <w:r w:rsidRPr="005A2F27">
        <w:t>Текст</w:t>
      </w:r>
      <w:r w:rsidRPr="008311DE">
        <w:rPr>
          <w:lang w:val="en-US"/>
        </w:rPr>
        <w:t xml:space="preserve"> : </w:t>
      </w:r>
      <w:r w:rsidRPr="005A2F27">
        <w:t>электронный</w:t>
      </w:r>
      <w:r w:rsidRPr="008311DE">
        <w:rPr>
          <w:lang w:val="en-US"/>
        </w:rPr>
        <w:t xml:space="preserve"> // </w:t>
      </w:r>
      <w:r w:rsidRPr="0029595A">
        <w:rPr>
          <w:lang w:val="en-US"/>
        </w:rPr>
        <w:t>SASM</w:t>
      </w:r>
      <w:r w:rsidRPr="008311DE">
        <w:rPr>
          <w:lang w:val="en-US"/>
        </w:rPr>
        <w:t xml:space="preserve">, </w:t>
      </w:r>
      <w:r>
        <w:rPr>
          <w:lang w:val="en-US"/>
        </w:rPr>
        <w:t>2025</w:t>
      </w:r>
      <w:r w:rsidRPr="008311DE">
        <w:rPr>
          <w:lang w:val="en-US"/>
        </w:rPr>
        <w:t xml:space="preserve">. – URL: </w:t>
      </w:r>
      <w:hyperlink r:id="rId8" w:history="1">
        <w:r w:rsidRPr="00C7225F">
          <w:rPr>
            <w:rStyle w:val="af3"/>
            <w:lang w:val="en-US"/>
          </w:rPr>
          <w:t>https://dman95.github.io/SASM/</w:t>
        </w:r>
      </w:hyperlink>
      <w:r>
        <w:rPr>
          <w:lang w:val="en-US"/>
        </w:rPr>
        <w:t xml:space="preserve"> </w:t>
      </w:r>
    </w:p>
    <w:p w14:paraId="5D251B08" w14:textId="36D06532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A36F65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A36F65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A36F65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43088FF6" w14:textId="474232E6" w:rsidR="00203FC4" w:rsidRDefault="0028039D" w:rsidP="001534C5">
      <w:pPr>
        <w:pStyle w:val="2"/>
      </w:pPr>
      <w:r w:rsidRPr="0028039D">
        <w:t>Нап</w:t>
      </w:r>
      <w:r>
        <w:t>исать программу</w:t>
      </w:r>
      <w:r w:rsidR="00576D17">
        <w:t xml:space="preserve"> с использованием цикла с параметром</w:t>
      </w:r>
      <w:r w:rsidR="00A15206">
        <w:t>, выводящую на экран рисунок типа:</w:t>
      </w:r>
    </w:p>
    <w:p w14:paraId="1E9AC15F" w14:textId="329BDE53" w:rsidR="00A15206" w:rsidRPr="000F2C0E" w:rsidRDefault="00A15206" w:rsidP="00711062">
      <w:pPr>
        <w:pStyle w:val="ad"/>
        <w:ind w:firstLine="0"/>
        <w:rPr>
          <w:lang w:val="ru-RU"/>
        </w:rPr>
      </w:pPr>
      <w:r w:rsidRPr="000F2C0E">
        <w:rPr>
          <w:lang w:val="ru-RU"/>
        </w:rPr>
        <w:t>#</w:t>
      </w:r>
    </w:p>
    <w:p w14:paraId="240CE5A1" w14:textId="21F1F168" w:rsidR="00A15206" w:rsidRPr="000F2C0E" w:rsidRDefault="00A15206" w:rsidP="00711062">
      <w:pPr>
        <w:pStyle w:val="ad"/>
        <w:ind w:firstLine="0"/>
        <w:rPr>
          <w:lang w:val="ru-RU"/>
        </w:rPr>
      </w:pPr>
      <w:r w:rsidRPr="000F2C0E">
        <w:rPr>
          <w:lang w:val="ru-RU"/>
        </w:rPr>
        <w:t>##</w:t>
      </w:r>
    </w:p>
    <w:p w14:paraId="3ED0F439" w14:textId="4FCA3752" w:rsidR="00A15206" w:rsidRPr="000F2C0E" w:rsidRDefault="00A15206" w:rsidP="00711062">
      <w:pPr>
        <w:pStyle w:val="ad"/>
        <w:ind w:firstLine="0"/>
        <w:rPr>
          <w:lang w:val="ru-RU"/>
        </w:rPr>
      </w:pPr>
      <w:r w:rsidRPr="000F2C0E">
        <w:rPr>
          <w:lang w:val="ru-RU"/>
        </w:rPr>
        <w:t>###</w:t>
      </w:r>
    </w:p>
    <w:p w14:paraId="2996641E" w14:textId="3817C9B1" w:rsidR="00A15206" w:rsidRPr="000F2C0E" w:rsidRDefault="00A15206" w:rsidP="00711062">
      <w:pPr>
        <w:pStyle w:val="ad"/>
        <w:ind w:firstLine="0"/>
        <w:rPr>
          <w:lang w:val="ru-RU"/>
        </w:rPr>
      </w:pPr>
      <w:r w:rsidRPr="000F2C0E">
        <w:rPr>
          <w:lang w:val="ru-RU"/>
        </w:rPr>
        <w:t>####</w:t>
      </w:r>
    </w:p>
    <w:p w14:paraId="5F3F43F1" w14:textId="60391D6D" w:rsidR="00A15206" w:rsidRPr="002A4ED7" w:rsidRDefault="00A15206" w:rsidP="00711062">
      <w:pPr>
        <w:pStyle w:val="ad"/>
        <w:ind w:firstLine="0"/>
        <w:rPr>
          <w:lang w:val="ru-RU"/>
        </w:rPr>
      </w:pPr>
      <w:r w:rsidRPr="002A4ED7">
        <w:rPr>
          <w:lang w:val="ru-RU"/>
        </w:rPr>
        <w:t>#####</w:t>
      </w:r>
    </w:p>
    <w:p w14:paraId="7F07D762" w14:textId="17E6D94A" w:rsidR="00711062" w:rsidRPr="00711062" w:rsidRDefault="00711062" w:rsidP="00711062">
      <w:r>
        <w:t>Количество строк</w:t>
      </w:r>
      <w:r w:rsidR="002A4ED7">
        <w:t xml:space="preserve"> рисунка</w:t>
      </w:r>
      <w:r>
        <w:t xml:space="preserve"> определяется </w:t>
      </w:r>
      <w:r w:rsidR="002A4ED7">
        <w:t>числом, которое ввел пользователь.</w:t>
      </w:r>
    </w:p>
    <w:p w14:paraId="6003211F" w14:textId="2D2E0EAE" w:rsidR="007A20AF" w:rsidRPr="007A20AF" w:rsidRDefault="001534C5" w:rsidP="007A20AF">
      <w:pPr>
        <w:pStyle w:val="2"/>
        <w:rPr>
          <w:b/>
          <w:bCs w:val="0"/>
        </w:rPr>
      </w:pPr>
      <w:r w:rsidRPr="001534C5">
        <w:t xml:space="preserve">Написать программу с использованием цикла с предусловием, </w:t>
      </w:r>
      <w:r w:rsidR="007A20AF">
        <w:t>п</w:t>
      </w:r>
      <w:r w:rsidR="007A20AF" w:rsidRPr="007A20AF">
        <w:t xml:space="preserve">о </w:t>
      </w:r>
      <w:r w:rsidR="00FA6069">
        <w:t>введенному</w:t>
      </w:r>
      <w:r w:rsidR="007A20AF" w:rsidRPr="007A20AF">
        <w:t xml:space="preserve"> числу N распечатайте все квадраты натуральных чисел, не превосходящие N, в порядке возрастания.</w:t>
      </w:r>
    </w:p>
    <w:p w14:paraId="6F792716" w14:textId="77777777" w:rsidR="001534C5" w:rsidRPr="001534C5" w:rsidRDefault="001534C5" w:rsidP="001534C5">
      <w:pPr>
        <w:pStyle w:val="2"/>
        <w:rPr>
          <w:b/>
          <w:bCs w:val="0"/>
        </w:rPr>
      </w:pPr>
      <w:r w:rsidRPr="001534C5">
        <w:t xml:space="preserve">Написать программу с использованием цикла с постусловием, в которой пользователь пытается угадать число. Если введено число меньше или больше загаданного, вывести на экран соответствующую надпись («требуется ввести большее число» или «требуется ввести меньшее число») и дать возможность заново угадать (повторять до тех пор, пока не будет названо корректное число). После того, как пользователь угадал, сообщить, что он молодец. </w:t>
      </w:r>
    </w:p>
    <w:p w14:paraId="3AEE436E" w14:textId="705FD345" w:rsidR="001534C5" w:rsidRPr="000F2C0E" w:rsidRDefault="001534C5" w:rsidP="001534C5">
      <w:pPr>
        <w:pStyle w:val="2"/>
        <w:rPr>
          <w:b/>
          <w:bCs w:val="0"/>
        </w:rPr>
      </w:pPr>
      <w:r w:rsidRPr="001534C5">
        <w:t xml:space="preserve">Написать программу с использованием цикла с предусловием, запрашивающую у пользователя сумму, на которую он хочет открыть вклад, и процент годовых. Вывести на экран, через сколько лет он станет миллионером </w:t>
      </w:r>
      <w:r w:rsidRPr="001534C5">
        <w:lastRenderedPageBreak/>
        <w:t>и сумму на вкладе за каждый год. Ежегодно размер вклада увеличивается на указанный процент, на эти деньги в следующем году также будут начислены проценты.</w:t>
      </w:r>
      <w:r w:rsidR="004D3B40">
        <w:t xml:space="preserve"> (сложный процент)</w:t>
      </w:r>
      <w:r w:rsidRPr="001534C5">
        <w:t xml:space="preserve"> </w:t>
      </w:r>
    </w:p>
    <w:p w14:paraId="7E6BE210" w14:textId="495513BF" w:rsidR="004606D8" w:rsidRPr="004606D8" w:rsidRDefault="00046EA0" w:rsidP="004606D8">
      <w:pPr>
        <w:pStyle w:val="2"/>
        <w:rPr>
          <w:b/>
          <w:bCs w:val="0"/>
        </w:rPr>
      </w:pPr>
      <w:r>
        <w:t xml:space="preserve">Написать программу с использованием </w:t>
      </w:r>
      <w:r>
        <w:rPr>
          <w:lang w:val="en-US"/>
        </w:rPr>
        <w:t>loop</w:t>
      </w:r>
      <w:r w:rsidRPr="00046EA0">
        <w:t xml:space="preserve"> </w:t>
      </w:r>
      <w:r>
        <w:t xml:space="preserve">и </w:t>
      </w:r>
      <w:r>
        <w:rPr>
          <w:lang w:val="en-US"/>
        </w:rPr>
        <w:t>jecx</w:t>
      </w:r>
      <w:r w:rsidR="004606D8">
        <w:rPr>
          <w:lang w:val="en-US"/>
        </w:rPr>
        <w:t>z</w:t>
      </w:r>
      <w:r w:rsidR="004606D8">
        <w:rPr>
          <w:b/>
          <w:bCs w:val="0"/>
        </w:rPr>
        <w:t xml:space="preserve">, </w:t>
      </w:r>
      <w:r w:rsidR="004606D8" w:rsidRPr="003E1E7F">
        <w:t>требующую от пользователя ввода количества целых чисел</w:t>
      </w:r>
      <w:r w:rsidR="006E0A27" w:rsidRPr="003E1E7F">
        <w:t xml:space="preserve"> </w:t>
      </w:r>
      <w:r w:rsidR="006E0A27" w:rsidRPr="003E1E7F">
        <w:rPr>
          <w:lang w:val="en-US"/>
        </w:rPr>
        <w:t>n</w:t>
      </w:r>
      <w:r w:rsidR="004606D8" w:rsidRPr="003E1E7F">
        <w:t xml:space="preserve"> (если введенное количество &lt;</w:t>
      </w:r>
      <w:r w:rsidR="006E0A27" w:rsidRPr="003E1E7F">
        <w:t>=0 вводить заново</w:t>
      </w:r>
      <w:r w:rsidR="004606D8" w:rsidRPr="003E1E7F">
        <w:t xml:space="preserve">), </w:t>
      </w:r>
      <w:r w:rsidR="006E0A27" w:rsidRPr="003E1E7F">
        <w:t xml:space="preserve">после чего запрашивающее ввод </w:t>
      </w:r>
      <w:r w:rsidR="006E0A27" w:rsidRPr="003E1E7F">
        <w:rPr>
          <w:lang w:val="en-US"/>
        </w:rPr>
        <w:t>n</w:t>
      </w:r>
      <w:r w:rsidR="006E0A27" w:rsidRPr="003E1E7F">
        <w:t xml:space="preserve"> целых чисел </w:t>
      </w:r>
      <w:r w:rsidR="003E1E7F" w:rsidRPr="003E1E7F">
        <w:t>и выводящее их сумму</w:t>
      </w:r>
      <w:r w:rsidR="00475AF6">
        <w:t>.</w:t>
      </w:r>
    </w:p>
    <w:p w14:paraId="218B0DBB" w14:textId="1600E217" w:rsidR="00A36F65" w:rsidRDefault="00A36F65" w:rsidP="00A36F65">
      <w:pPr>
        <w:pStyle w:val="1"/>
      </w:pPr>
      <w:r>
        <w:t>Порядок выполнения работы</w:t>
      </w:r>
    </w:p>
    <w:p w14:paraId="13B93599" w14:textId="77777777" w:rsidR="00240F1F" w:rsidRDefault="00240F1F" w:rsidP="00240F1F">
      <w:pPr>
        <w:pStyle w:val="2"/>
      </w:pPr>
      <w:r>
        <w:t xml:space="preserve">Запустить </w:t>
      </w:r>
      <w:r>
        <w:rPr>
          <w:lang w:val="en-US"/>
        </w:rPr>
        <w:t>SASM</w:t>
      </w:r>
      <w:r>
        <w:t xml:space="preserve"> и создать новый проект</w:t>
      </w:r>
    </w:p>
    <w:p w14:paraId="4349F5D7" w14:textId="77777777" w:rsidR="00240F1F" w:rsidRDefault="00240F1F" w:rsidP="00240F1F">
      <w:pPr>
        <w:pStyle w:val="2"/>
      </w:pPr>
      <w:r>
        <w:t>Выполнить все задания из п.5 в разных файлах.</w:t>
      </w:r>
    </w:p>
    <w:p w14:paraId="076908FC" w14:textId="77777777" w:rsidR="00240F1F" w:rsidRDefault="00240F1F" w:rsidP="00240F1F">
      <w:pPr>
        <w:pStyle w:val="2"/>
      </w:pPr>
      <w:r>
        <w:t>Ответить на контрольные вопросы.</w:t>
      </w:r>
    </w:p>
    <w:p w14:paraId="4FB00525" w14:textId="70B77A7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A36F65">
      <w:pPr>
        <w:pStyle w:val="2"/>
      </w:pPr>
      <w:r>
        <w:t>Титульный лист</w:t>
      </w:r>
    </w:p>
    <w:p w14:paraId="6ABD846E" w14:textId="2C1B35D3" w:rsidR="00A36F65" w:rsidRDefault="00A36F65" w:rsidP="00A36F65">
      <w:pPr>
        <w:pStyle w:val="2"/>
      </w:pPr>
      <w:r>
        <w:t>Цель работы</w:t>
      </w:r>
    </w:p>
    <w:p w14:paraId="038E6860" w14:textId="0ACB2E57" w:rsidR="00A36F65" w:rsidRDefault="00A36F65" w:rsidP="00A36F65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A36F65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6817CBFC" w14:textId="77777777" w:rsidR="00B61DDA" w:rsidRDefault="00B61DDA" w:rsidP="00B01EC6">
      <w:pPr>
        <w:pStyle w:val="2"/>
      </w:pPr>
      <w:r w:rsidRPr="00B61DDA">
        <w:t xml:space="preserve">Какое минимальное количество раз выполняется цикл с предусловием? </w:t>
      </w:r>
    </w:p>
    <w:p w14:paraId="1D4C49A3" w14:textId="77777777" w:rsidR="00B61DDA" w:rsidRDefault="00B61DDA" w:rsidP="00B01EC6">
      <w:pPr>
        <w:pStyle w:val="2"/>
      </w:pPr>
      <w:r w:rsidRPr="00B61DDA">
        <w:t xml:space="preserve">Какое минимальное количество раз выполняется цикл с постусловием? </w:t>
      </w:r>
    </w:p>
    <w:p w14:paraId="5971E7D9" w14:textId="523471FA" w:rsidR="00B61DDA" w:rsidRDefault="00B61DDA" w:rsidP="00B01EC6">
      <w:pPr>
        <w:pStyle w:val="2"/>
      </w:pPr>
      <w:r w:rsidRPr="00B61DDA">
        <w:t>Какова общая форма цикла с предусловием на языке ассемблера?</w:t>
      </w:r>
    </w:p>
    <w:p w14:paraId="2FFFADF6" w14:textId="491C3033" w:rsidR="00EE187F" w:rsidRDefault="00B61DDA" w:rsidP="00B01EC6">
      <w:pPr>
        <w:pStyle w:val="2"/>
      </w:pPr>
      <w:r w:rsidRPr="00B61DDA">
        <w:t>Какова общая форма цикла с постусловием на языке ассемблера</w:t>
      </w:r>
      <w:r w:rsidR="00B01EC6">
        <w:t>?</w:t>
      </w:r>
    </w:p>
    <w:p w14:paraId="0465BF66" w14:textId="21046C50" w:rsidR="005517E5" w:rsidRDefault="005517E5" w:rsidP="005517E5">
      <w:pPr>
        <w:pStyle w:val="2"/>
      </w:pPr>
      <w:r w:rsidRPr="00B61DDA">
        <w:t>Какова общая форма цикла с</w:t>
      </w:r>
      <w:r>
        <w:t xml:space="preserve">о счетчиком </w:t>
      </w:r>
      <w:r w:rsidRPr="00B61DDA">
        <w:t>на языке ассемблера</w:t>
      </w:r>
      <w:r>
        <w:t>?</w:t>
      </w:r>
    </w:p>
    <w:sectPr w:rsidR="005517E5" w:rsidSect="00FE5EF7">
      <w:headerReference w:type="firs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363C7" w14:textId="77777777" w:rsidR="00032459" w:rsidRDefault="00032459" w:rsidP="00FE5EF7">
      <w:r>
        <w:separator/>
      </w:r>
    </w:p>
  </w:endnote>
  <w:endnote w:type="continuationSeparator" w:id="0">
    <w:p w14:paraId="0C184451" w14:textId="77777777" w:rsidR="00032459" w:rsidRDefault="00032459" w:rsidP="00FE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87FDF" w14:textId="77777777" w:rsidR="00032459" w:rsidRDefault="00032459" w:rsidP="00FE5EF7">
      <w:r>
        <w:separator/>
      </w:r>
    </w:p>
  </w:footnote>
  <w:footnote w:type="continuationSeparator" w:id="0">
    <w:p w14:paraId="0C11DA4F" w14:textId="77777777" w:rsidR="00032459" w:rsidRDefault="00032459" w:rsidP="00FE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BCD0F" w14:textId="4EFCBFD9" w:rsidR="00FE5EF7" w:rsidRDefault="00FE5EF7" w:rsidP="00FE5EF7">
    <w:pPr>
      <w:pStyle w:val="af"/>
      <w:jc w:val="right"/>
    </w:pPr>
    <w:r>
      <w:t>Составил</w:t>
    </w:r>
    <w:r w:rsidRPr="00DC3C39">
      <w:t>:</w:t>
    </w:r>
    <w:r>
      <w:t xml:space="preserve"> Маломан Ю.С.</w:t>
    </w:r>
    <w:r w:rsidR="00DC3C39">
      <w:t>, 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A7DC3C5C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A7DC3C5C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32459"/>
    <w:rsid w:val="000429C6"/>
    <w:rsid w:val="00046EA0"/>
    <w:rsid w:val="000F2C0E"/>
    <w:rsid w:val="00121F30"/>
    <w:rsid w:val="001534C5"/>
    <w:rsid w:val="0018259A"/>
    <w:rsid w:val="001974B9"/>
    <w:rsid w:val="001D033F"/>
    <w:rsid w:val="001E32F3"/>
    <w:rsid w:val="00203FC4"/>
    <w:rsid w:val="00240F1F"/>
    <w:rsid w:val="00271E47"/>
    <w:rsid w:val="0028039D"/>
    <w:rsid w:val="002A4ED7"/>
    <w:rsid w:val="002C06B4"/>
    <w:rsid w:val="003B13D3"/>
    <w:rsid w:val="003D7274"/>
    <w:rsid w:val="003E1E7F"/>
    <w:rsid w:val="00450B1F"/>
    <w:rsid w:val="004606D8"/>
    <w:rsid w:val="00475AF6"/>
    <w:rsid w:val="00490502"/>
    <w:rsid w:val="004A368A"/>
    <w:rsid w:val="004D3B40"/>
    <w:rsid w:val="005106F2"/>
    <w:rsid w:val="005517E5"/>
    <w:rsid w:val="00574105"/>
    <w:rsid w:val="00576D17"/>
    <w:rsid w:val="005F4386"/>
    <w:rsid w:val="006601DD"/>
    <w:rsid w:val="00693BA2"/>
    <w:rsid w:val="006E0A27"/>
    <w:rsid w:val="006E2B52"/>
    <w:rsid w:val="00711062"/>
    <w:rsid w:val="00783F79"/>
    <w:rsid w:val="007A20AF"/>
    <w:rsid w:val="00814C20"/>
    <w:rsid w:val="00820C57"/>
    <w:rsid w:val="0086105C"/>
    <w:rsid w:val="008823E4"/>
    <w:rsid w:val="008F5493"/>
    <w:rsid w:val="00925158"/>
    <w:rsid w:val="00A15206"/>
    <w:rsid w:val="00A36F65"/>
    <w:rsid w:val="00A45DA9"/>
    <w:rsid w:val="00A7632F"/>
    <w:rsid w:val="00B01EC6"/>
    <w:rsid w:val="00B444C1"/>
    <w:rsid w:val="00B61DDA"/>
    <w:rsid w:val="00BA2A4B"/>
    <w:rsid w:val="00C413C9"/>
    <w:rsid w:val="00C73AC8"/>
    <w:rsid w:val="00CF0E87"/>
    <w:rsid w:val="00D12727"/>
    <w:rsid w:val="00D66C75"/>
    <w:rsid w:val="00DC3C39"/>
    <w:rsid w:val="00DC411C"/>
    <w:rsid w:val="00DC5F50"/>
    <w:rsid w:val="00DD03C5"/>
    <w:rsid w:val="00E01507"/>
    <w:rsid w:val="00E65989"/>
    <w:rsid w:val="00E83AAC"/>
    <w:rsid w:val="00E94ED0"/>
    <w:rsid w:val="00EE187F"/>
    <w:rsid w:val="00EE3409"/>
    <w:rsid w:val="00F31B84"/>
    <w:rsid w:val="00FA6069"/>
    <w:rsid w:val="00FE5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header"/>
    <w:basedOn w:val="a0"/>
    <w:link w:val="af0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E5EF7"/>
  </w:style>
  <w:style w:type="paragraph" w:styleId="af1">
    <w:name w:val="footer"/>
    <w:basedOn w:val="a0"/>
    <w:link w:val="af2"/>
    <w:uiPriority w:val="99"/>
    <w:unhideWhenUsed/>
    <w:rsid w:val="00FE5EF7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E5EF7"/>
  </w:style>
  <w:style w:type="character" w:styleId="af3">
    <w:name w:val="Hyperlink"/>
    <w:basedOn w:val="a1"/>
    <w:uiPriority w:val="99"/>
    <w:unhideWhenUsed/>
    <w:rsid w:val="00B444C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man95.github.io/SAS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tanit.com/assembler/nas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55</TotalTime>
  <Pages>2</Pages>
  <Words>378</Words>
  <Characters>2320</Characters>
  <Application>Microsoft Office Word</Application>
  <DocSecurity>0</DocSecurity>
  <Lines>64</Lines>
  <Paragraphs>45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41</cp:revision>
  <cp:lastPrinted>2025-02-09T15:57:00Z</cp:lastPrinted>
  <dcterms:created xsi:type="dcterms:W3CDTF">2025-01-23T13:37:00Z</dcterms:created>
  <dcterms:modified xsi:type="dcterms:W3CDTF">2026-02-01T17:17:00Z</dcterms:modified>
</cp:coreProperties>
</file>